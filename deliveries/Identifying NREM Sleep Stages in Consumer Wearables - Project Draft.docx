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FF219" w14:textId="2DDB2AC0" w:rsidR="00781CE1" w:rsidRDefault="1CCCEFB5" w:rsidP="00940944">
      <w:pPr>
        <w:pStyle w:val="AMIATitle"/>
      </w:pPr>
      <w:r>
        <w:t>Identifying NREM Sleep Stages in Consumer Wearables</w:t>
      </w:r>
      <w:r>
        <w:br/>
      </w:r>
      <w:r w:rsidR="0FE2132A">
        <w:t>Project Draft</w:t>
      </w:r>
    </w:p>
    <w:p w14:paraId="0A3773DD" w14:textId="68816F05" w:rsidR="00781CE1" w:rsidRPr="00BA086A" w:rsidRDefault="00016495" w:rsidP="00940944">
      <w:pPr>
        <w:pStyle w:val="AMIAAuthors"/>
      </w:pPr>
      <w:r>
        <w:t>Dani</w:t>
      </w:r>
      <w:r w:rsidR="00B82E65">
        <w:t xml:space="preserve">el </w:t>
      </w:r>
      <w:r w:rsidR="000169EE">
        <w:t>J. Fasciano</w:t>
      </w:r>
      <w:r w:rsidR="000876BD">
        <w:t xml:space="preserve">, </w:t>
      </w:r>
      <w:r w:rsidR="09C82CDC">
        <w:t>BS</w:t>
      </w:r>
      <w:r w:rsidR="5FD1A247" w:rsidRPr="41B18BC0">
        <w:rPr>
          <w:vertAlign w:val="superscript"/>
        </w:rPr>
        <w:t>1</w:t>
      </w:r>
      <w:r w:rsidR="000876BD">
        <w:t xml:space="preserve">, </w:t>
      </w:r>
      <w:r w:rsidR="00404D9E">
        <w:t>Matthew</w:t>
      </w:r>
      <w:r w:rsidR="001846D3">
        <w:t xml:space="preserve"> S. </w:t>
      </w:r>
      <w:r w:rsidR="54756B61">
        <w:t>Shimko</w:t>
      </w:r>
      <w:r w:rsidR="6B1874B6">
        <w:t xml:space="preserve">, </w:t>
      </w:r>
      <w:r w:rsidR="2EA61C73">
        <w:t>BS</w:t>
      </w:r>
      <w:r w:rsidR="7E439543" w:rsidRPr="520E41C5">
        <w:rPr>
          <w:vertAlign w:val="superscript"/>
        </w:rPr>
        <w:t>1</w:t>
      </w:r>
      <w:r w:rsidR="792E996B">
        <w:t xml:space="preserve">, </w:t>
      </w:r>
      <w:r w:rsidR="6A0D3E3B">
        <w:t xml:space="preserve">Tran N. Ton, </w:t>
      </w:r>
      <w:r w:rsidR="60ADF46B">
        <w:t>BS</w:t>
      </w:r>
      <w:r w:rsidR="79858CDC" w:rsidRPr="1155AE8A">
        <w:rPr>
          <w:vertAlign w:val="superscript"/>
        </w:rPr>
        <w:t>1</w:t>
      </w:r>
      <w:r w:rsidR="6A0D3E3B">
        <w:t xml:space="preserve">, An T. </w:t>
      </w:r>
      <w:r w:rsidR="007B1428">
        <w:t xml:space="preserve">Butchers, </w:t>
      </w:r>
      <w:r w:rsidR="009B2934">
        <w:t>BS</w:t>
      </w:r>
      <w:r w:rsidR="09B906E9" w:rsidRPr="1D3FFCDD">
        <w:rPr>
          <w:vertAlign w:val="superscript"/>
        </w:rPr>
        <w:t>1</w:t>
      </w:r>
    </w:p>
    <w:p w14:paraId="7F33BAF1" w14:textId="19BCEA52" w:rsidR="008E53A0" w:rsidRDefault="09B906E9" w:rsidP="002662FD">
      <w:pPr>
        <w:pStyle w:val="AMIAAffiliations"/>
      </w:pPr>
      <w:r w:rsidRPr="35910CEB">
        <w:rPr>
          <w:vertAlign w:val="superscript"/>
        </w:rPr>
        <w:t>1</w:t>
      </w:r>
      <w:r w:rsidR="007362BF">
        <w:t>Georgia Institute of Technology, Atlanta, GA, USA</w:t>
      </w:r>
    </w:p>
    <w:p w14:paraId="0BDD7027" w14:textId="3E348088" w:rsidR="008E53A0" w:rsidRDefault="008E53A0" w:rsidP="007362BF">
      <w:pPr>
        <w:pStyle w:val="AMIAAffiliations"/>
        <w:sectPr w:rsidR="008E53A0" w:rsidSect="00EF1081">
          <w:headerReference w:type="default" r:id="rId11"/>
          <w:footerReference w:type="even" r:id="rId12"/>
          <w:footerReference w:type="default" r:id="rId13"/>
          <w:type w:val="continuous"/>
          <w:pgSz w:w="12240" w:h="15840" w:code="1"/>
          <w:pgMar w:top="1440" w:right="1440" w:bottom="1440" w:left="1440" w:header="720" w:footer="720" w:gutter="0"/>
          <w:cols w:space="720"/>
        </w:sectPr>
      </w:pPr>
    </w:p>
    <w:p w14:paraId="58EA68E3" w14:textId="23E9F33F" w:rsidR="007026BE" w:rsidRDefault="000876BD" w:rsidP="007B0F9B">
      <w:pPr>
        <w:pStyle w:val="AMIAAbstractHeading"/>
      </w:pPr>
      <w:r w:rsidRPr="006C79A8">
        <w:t>Abstract</w:t>
      </w:r>
    </w:p>
    <w:p w14:paraId="50B2FC50" w14:textId="5E3E9F4A" w:rsidR="051447BB" w:rsidRDefault="00C70403" w:rsidP="051447BB">
      <w:pPr>
        <w:pStyle w:val="AMIAAbstract"/>
      </w:pPr>
      <w:r>
        <w:t xml:space="preserve">In this project, we </w:t>
      </w:r>
      <w:r w:rsidR="00776871">
        <w:t xml:space="preserve">are working with Apple Watch </w:t>
      </w:r>
      <w:r w:rsidR="006E7387">
        <w:t>health data</w:t>
      </w:r>
      <w:r w:rsidR="0029157E">
        <w:t xml:space="preserve"> such as </w:t>
      </w:r>
      <w:r w:rsidR="00357F96">
        <w:t>acceleration and heart rate</w:t>
      </w:r>
      <w:r w:rsidR="003A360F">
        <w:t xml:space="preserve"> </w:t>
      </w:r>
      <w:r w:rsidR="665E45A0">
        <w:t>gathered</w:t>
      </w:r>
      <w:r w:rsidR="005D2D4D">
        <w:t xml:space="preserve"> from June 20</w:t>
      </w:r>
      <w:r w:rsidR="00CA2D4F">
        <w:t>17 to March 2019</w:t>
      </w:r>
      <w:r w:rsidR="003A360F">
        <w:t xml:space="preserve"> by </w:t>
      </w:r>
      <w:r w:rsidR="00D4773F">
        <w:t>the University of Michigan.</w:t>
      </w:r>
      <w:r w:rsidR="002E1043">
        <w:t xml:space="preserve"> </w:t>
      </w:r>
      <w:r w:rsidR="00D4773F">
        <w:t xml:space="preserve"> The data </w:t>
      </w:r>
      <w:r w:rsidR="25A75A6A">
        <w:t>come</w:t>
      </w:r>
      <w:r w:rsidR="003A7670">
        <w:t xml:space="preserve"> from 31 subjects</w:t>
      </w:r>
      <w:r w:rsidR="00CA2D4F">
        <w:t>.</w:t>
      </w:r>
      <w:r w:rsidR="002E1043">
        <w:t xml:space="preserve"> </w:t>
      </w:r>
      <w:r w:rsidR="006B20CC">
        <w:t xml:space="preserve"> We are</w:t>
      </w:r>
      <w:r w:rsidR="006E7387">
        <w:t xml:space="preserve"> building a </w:t>
      </w:r>
      <w:r w:rsidR="00A20FE1">
        <w:t xml:space="preserve">sleep stage classifier </w:t>
      </w:r>
      <w:r w:rsidR="002C72A0">
        <w:t>based on an exist</w:t>
      </w:r>
      <w:r w:rsidR="00CB344A">
        <w:t>ing</w:t>
      </w:r>
      <w:r w:rsidR="002C72A0">
        <w:t xml:space="preserve"> work</w:t>
      </w:r>
      <w:r w:rsidR="00231349">
        <w:t xml:space="preserve"> by</w:t>
      </w:r>
      <w:r w:rsidR="005A255B">
        <w:t xml:space="preserve"> Walch</w:t>
      </w:r>
      <w:r w:rsidR="00704DEF">
        <w:t xml:space="preserve"> et al</w:t>
      </w:r>
      <w:r w:rsidR="005A06FD">
        <w:rPr>
          <w:vertAlign w:val="superscript"/>
        </w:rPr>
        <w:t>4</w:t>
      </w:r>
      <w:r w:rsidR="002C72A0">
        <w:t>.</w:t>
      </w:r>
      <w:r w:rsidR="002E1043">
        <w:t xml:space="preserve"> </w:t>
      </w:r>
      <w:r w:rsidR="002D3410">
        <w:t xml:space="preserve"> </w:t>
      </w:r>
      <w:r w:rsidR="00417A54">
        <w:t xml:space="preserve">While the original work has </w:t>
      </w:r>
      <w:r w:rsidR="00E001B8">
        <w:t>a Wake vs Sleep and Wake/NREM/REM sleep class</w:t>
      </w:r>
      <w:r w:rsidR="00732568">
        <w:t xml:space="preserve">ifier, we </w:t>
      </w:r>
      <w:r w:rsidR="00F54785">
        <w:t>are developing</w:t>
      </w:r>
      <w:r w:rsidR="00732568">
        <w:t xml:space="preserve"> </w:t>
      </w:r>
      <w:r w:rsidR="0B5EE416">
        <w:t xml:space="preserve">a </w:t>
      </w:r>
      <w:r w:rsidR="004E045D">
        <w:t xml:space="preserve">more </w:t>
      </w:r>
      <w:r w:rsidR="3C27B3CE">
        <w:t xml:space="preserve">advanced </w:t>
      </w:r>
      <w:r w:rsidR="004E045D">
        <w:t>classification such as Wake/N1/N2/N3/REM or Wake/N1+N2/N3/REM</w:t>
      </w:r>
      <w:r w:rsidR="0045410E">
        <w:t xml:space="preserve"> </w:t>
      </w:r>
      <w:r w:rsidR="3116E2AE">
        <w:t>to</w:t>
      </w:r>
      <w:r w:rsidR="0045410E">
        <w:t xml:space="preserve"> bring more benefits</w:t>
      </w:r>
      <w:r w:rsidR="7A6139BC">
        <w:t xml:space="preserve"> to sleep studies</w:t>
      </w:r>
      <w:r w:rsidR="0045410E">
        <w:t>.</w:t>
      </w:r>
      <w:r w:rsidR="009E7F3E">
        <w:rPr>
          <w:vertAlign w:val="superscript"/>
        </w:rPr>
        <w:t>8</w:t>
      </w:r>
    </w:p>
    <w:p w14:paraId="2702F14C" w14:textId="18368B49" w:rsidR="00781CE1" w:rsidRDefault="38B2690A" w:rsidP="00E65344">
      <w:pPr>
        <w:pStyle w:val="AMIAAbstractHeading"/>
      </w:pPr>
      <w:r>
        <w:t>Introduction</w:t>
      </w:r>
    </w:p>
    <w:p w14:paraId="099B9F6D" w14:textId="5B61D961" w:rsidR="00C8512E" w:rsidRDefault="007B0F9B" w:rsidP="409368DD">
      <w:pPr>
        <w:pStyle w:val="AMIABodyText"/>
        <w:spacing w:line="259" w:lineRule="auto"/>
      </w:pPr>
      <w:r w:rsidRPr="007B0F9B">
        <w:t xml:space="preserve">Sleep is an important part of people’s life and sleep quality can tell a </w:t>
      </w:r>
      <w:r w:rsidR="142525A1">
        <w:t>great deal</w:t>
      </w:r>
      <w:r w:rsidRPr="007B0F9B">
        <w:t xml:space="preserve"> about brain health. Research has found a strong </w:t>
      </w:r>
      <w:r w:rsidR="75A5E944">
        <w:t>link</w:t>
      </w:r>
      <w:r w:rsidRPr="007B0F9B">
        <w:t xml:space="preserve"> between abnormal sleep and brain disorders such as brain </w:t>
      </w:r>
      <w:r>
        <w:t>tumor</w:t>
      </w:r>
      <w:r w:rsidR="70CA560D">
        <w:t>s</w:t>
      </w:r>
      <w:r w:rsidRPr="2B5685B7">
        <w:rPr>
          <w:vertAlign w:val="superscript"/>
        </w:rPr>
        <w:t>1</w:t>
      </w:r>
      <w:r w:rsidRPr="00880398">
        <w:rPr>
          <w:vertAlign w:val="superscript"/>
        </w:rPr>
        <w:t>, 2</w:t>
      </w:r>
      <w:r w:rsidRPr="007B0F9B">
        <w:t xml:space="preserve">.  Therefore, people nowadays care </w:t>
      </w:r>
      <w:r w:rsidR="5560336D">
        <w:t>increasingly more</w:t>
      </w:r>
      <w:r w:rsidRPr="007B0F9B">
        <w:t xml:space="preserve"> about their personal sleep quality</w:t>
      </w:r>
      <w:r w:rsidR="7C55F80D">
        <w:t>,</w:t>
      </w:r>
      <w:r w:rsidRPr="007B0F9B">
        <w:t xml:space="preserve"> hence the development of several kinds of wearable devices to track sleep data</w:t>
      </w:r>
      <w:r w:rsidR="00155BB2" w:rsidRPr="00155BB2">
        <w:rPr>
          <w:vertAlign w:val="superscript"/>
        </w:rPr>
        <w:t>3</w:t>
      </w:r>
      <w:r w:rsidR="00685CB2">
        <w:rPr>
          <w:vertAlign w:val="superscript"/>
        </w:rPr>
        <w:t>, 4</w:t>
      </w:r>
      <w:r w:rsidRPr="007B0F9B">
        <w:t xml:space="preserve">.  </w:t>
      </w:r>
      <w:r w:rsidR="6A8644BE">
        <w:t>Studying sleep data used to deal with big machines, many different sensors, probes, and time-consuming manual sleep staging processes</w:t>
      </w:r>
      <w:r w:rsidR="001D01B5" w:rsidRPr="001D01B5">
        <w:rPr>
          <w:vertAlign w:val="superscript"/>
        </w:rPr>
        <w:t>5</w:t>
      </w:r>
      <w:r w:rsidR="6A8644BE">
        <w:t>.</w:t>
      </w:r>
      <w:r w:rsidR="002E1043">
        <w:t xml:space="preserve"> </w:t>
      </w:r>
      <w:r w:rsidR="6A8644BE">
        <w:t xml:space="preserve"> </w:t>
      </w:r>
      <w:r w:rsidR="00ED03AF">
        <w:t>Th</w:t>
      </w:r>
      <w:r w:rsidR="001A6F1D">
        <w:t>e</w:t>
      </w:r>
      <w:r w:rsidR="00ED03AF">
        <w:t>s</w:t>
      </w:r>
      <w:r w:rsidR="001A6F1D">
        <w:t>e</w:t>
      </w:r>
      <w:r w:rsidR="00ED03AF">
        <w:t xml:space="preserve"> </w:t>
      </w:r>
      <w:r w:rsidR="00457B0F">
        <w:t>old, complicated</w:t>
      </w:r>
      <w:r w:rsidR="001841E8">
        <w:t xml:space="preserve"> </w:t>
      </w:r>
      <w:r w:rsidR="00457B0F">
        <w:t>study methods</w:t>
      </w:r>
      <w:r w:rsidR="001A6F1D">
        <w:t xml:space="preserve"> </w:t>
      </w:r>
      <w:r w:rsidR="00D72A50">
        <w:t xml:space="preserve">not only </w:t>
      </w:r>
      <w:r w:rsidR="00FE0EBD">
        <w:t>carry the risks</w:t>
      </w:r>
      <w:r w:rsidR="00226E45">
        <w:t xml:space="preserve"> of </w:t>
      </w:r>
      <w:r w:rsidR="004D1A56">
        <w:t xml:space="preserve">human errors but also </w:t>
      </w:r>
      <w:r w:rsidR="00443E9A">
        <w:t xml:space="preserve">the high chances of </w:t>
      </w:r>
      <w:r w:rsidR="00262297">
        <w:t xml:space="preserve">inaccurate </w:t>
      </w:r>
      <w:r w:rsidR="00B83B5D">
        <w:t xml:space="preserve">input data due to uncomfortable </w:t>
      </w:r>
      <w:r w:rsidR="0DBDD1A3">
        <w:t>sleep</w:t>
      </w:r>
      <w:r w:rsidR="00B83B5D">
        <w:t xml:space="preserve"> </w:t>
      </w:r>
      <w:r w:rsidR="00152423">
        <w:t xml:space="preserve">because of </w:t>
      </w:r>
      <w:r w:rsidR="00F613F6">
        <w:t>attached d</w:t>
      </w:r>
      <w:r w:rsidR="007E67A0">
        <w:t>evices</w:t>
      </w:r>
      <w:r w:rsidR="00C57E00">
        <w:t xml:space="preserve"> on human subjects</w:t>
      </w:r>
      <w:r w:rsidR="007E67A0">
        <w:t xml:space="preserve">. </w:t>
      </w:r>
      <w:r w:rsidR="002E1043">
        <w:t xml:space="preserve"> </w:t>
      </w:r>
      <w:r w:rsidR="6A8644BE">
        <w:t>With the development of technology, collecting sleep data is becoming easier than ever.</w:t>
      </w:r>
      <w:r w:rsidR="002E1043">
        <w:t xml:space="preserve"> </w:t>
      </w:r>
      <w:r w:rsidR="6A8644BE">
        <w:t xml:space="preserve"> </w:t>
      </w:r>
      <w:r w:rsidR="00346CBA">
        <w:t>The</w:t>
      </w:r>
      <w:r w:rsidR="00E93277">
        <w:t xml:space="preserve"> new</w:t>
      </w:r>
      <w:r w:rsidR="008D2BE1">
        <w:t xml:space="preserve"> compact</w:t>
      </w:r>
      <w:r w:rsidR="00346CBA">
        <w:t xml:space="preserve"> wearable devices can be</w:t>
      </w:r>
      <w:r w:rsidR="00FB25C0">
        <w:t xml:space="preserve"> electroencephalography (EEG) devices </w:t>
      </w:r>
      <w:r w:rsidR="366FA390">
        <w:t>that</w:t>
      </w:r>
      <w:r w:rsidR="00E510D7">
        <w:t xml:space="preserve"> track </w:t>
      </w:r>
      <w:r w:rsidR="00B477AC">
        <w:t>the electrical activity of the brain</w:t>
      </w:r>
      <w:r w:rsidR="00AF371E">
        <w:t>;</w:t>
      </w:r>
      <w:r w:rsidR="00B477AC">
        <w:t xml:space="preserve"> or</w:t>
      </w:r>
      <w:r w:rsidR="00AF371E">
        <w:t xml:space="preserve"> they </w:t>
      </w:r>
      <w:r w:rsidR="366FA390">
        <w:t>may</w:t>
      </w:r>
      <w:r w:rsidR="00AF371E">
        <w:t xml:space="preserve"> be</w:t>
      </w:r>
      <w:r w:rsidR="00B477AC">
        <w:t xml:space="preserve"> </w:t>
      </w:r>
      <w:r w:rsidR="002F5D34">
        <w:t xml:space="preserve">smart fitness watches such as Apple watches </w:t>
      </w:r>
      <w:r w:rsidR="366FA390">
        <w:t>that gather</w:t>
      </w:r>
      <w:r w:rsidRPr="007B0F9B">
        <w:t xml:space="preserve"> heart rate, </w:t>
      </w:r>
      <w:r w:rsidR="366FA390">
        <w:t>movement</w:t>
      </w:r>
      <w:r w:rsidRPr="007B0F9B">
        <w:t xml:space="preserve">, steps, </w:t>
      </w:r>
      <w:r w:rsidR="00F106C1">
        <w:t xml:space="preserve">and other </w:t>
      </w:r>
      <w:r w:rsidR="00CC16E2">
        <w:t xml:space="preserve">health and fitness </w:t>
      </w:r>
      <w:r w:rsidR="00F106C1">
        <w:t>data.</w:t>
      </w:r>
    </w:p>
    <w:p w14:paraId="2495F939" w14:textId="4AEE2605" w:rsidR="00781CE1" w:rsidRDefault="1B9E8FEE" w:rsidP="00940944">
      <w:pPr>
        <w:pStyle w:val="AMIABodyText"/>
      </w:pPr>
      <w:r>
        <w:t xml:space="preserve">We should care about </w:t>
      </w:r>
      <w:r w:rsidR="3D7F2F50">
        <w:t>using</w:t>
      </w:r>
      <w:r>
        <w:t xml:space="preserve"> wearable devices’ data because </w:t>
      </w:r>
      <w:r w:rsidR="0ED4FE67">
        <w:t>these devices are</w:t>
      </w:r>
      <w:r>
        <w:t xml:space="preserve"> becoming quite popular</w:t>
      </w:r>
      <w:r w:rsidR="757EE355">
        <w:t>,</w:t>
      </w:r>
      <w:r w:rsidR="42FB5421">
        <w:t xml:space="preserve"> </w:t>
      </w:r>
      <w:r w:rsidR="0ED4FE67">
        <w:t>so</w:t>
      </w:r>
      <w:r w:rsidR="3B76EBD5">
        <w:t xml:space="preserve"> t</w:t>
      </w:r>
      <w:r w:rsidR="12558443">
        <w:t xml:space="preserve">heir </w:t>
      </w:r>
      <w:r w:rsidR="3B76EBD5">
        <w:t xml:space="preserve">data </w:t>
      </w:r>
      <w:r w:rsidR="7538BE79">
        <w:t>is</w:t>
      </w:r>
      <w:r w:rsidR="3B76EBD5">
        <w:t xml:space="preserve"> </w:t>
      </w:r>
      <w:r w:rsidR="55AAE52B">
        <w:t xml:space="preserve">more readily available and </w:t>
      </w:r>
      <w:r w:rsidR="3B76EBD5">
        <w:t>eas</w:t>
      </w:r>
      <w:r w:rsidR="5CF2FBE6">
        <w:t>ier</w:t>
      </w:r>
      <w:r w:rsidR="3B76EBD5">
        <w:t xml:space="preserve"> to get.</w:t>
      </w:r>
      <w:r>
        <w:t xml:space="preserve"> </w:t>
      </w:r>
      <w:r w:rsidR="002E1043">
        <w:t xml:space="preserve"> </w:t>
      </w:r>
      <w:r>
        <w:t>However, th</w:t>
      </w:r>
      <w:r w:rsidR="0490D852">
        <w:t xml:space="preserve">e </w:t>
      </w:r>
      <w:r>
        <w:t>raw data d</w:t>
      </w:r>
      <w:r w:rsidR="18EA4FF9">
        <w:t>o</w:t>
      </w:r>
      <w:r w:rsidR="53EB7EDE">
        <w:t>es</w:t>
      </w:r>
      <w:r>
        <w:t xml:space="preserve"> not </w:t>
      </w:r>
      <w:r w:rsidR="6AC2C3E1">
        <w:t>yield</w:t>
      </w:r>
      <w:r>
        <w:t xml:space="preserve"> sleep </w:t>
      </w:r>
      <w:r w:rsidR="6AC2C3E1">
        <w:t>stage</w:t>
      </w:r>
      <w:r>
        <w:t xml:space="preserve"> labels without being processed by </w:t>
      </w:r>
      <w:r w:rsidR="6AC2C3E1">
        <w:t>certain</w:t>
      </w:r>
      <w:r>
        <w:t xml:space="preserve"> algorithms.</w:t>
      </w:r>
      <w:r w:rsidR="002E1043">
        <w:t xml:space="preserve"> </w:t>
      </w:r>
      <w:r>
        <w:t xml:space="preserve"> </w:t>
      </w:r>
      <w:r w:rsidR="05E0868E">
        <w:t>With the help of machin</w:t>
      </w:r>
      <w:r w:rsidR="3B84E474">
        <w:t>e learning</w:t>
      </w:r>
      <w:r w:rsidR="3E2AE827">
        <w:t xml:space="preserve"> algorithms</w:t>
      </w:r>
      <w:r w:rsidR="3B84E474">
        <w:t xml:space="preserve">, we can </w:t>
      </w:r>
      <w:r w:rsidR="00C3440E">
        <w:t>categoriz</w:t>
      </w:r>
      <w:r w:rsidR="0F7F4978">
        <w:t>e</w:t>
      </w:r>
      <w:r w:rsidR="00C3440E">
        <w:t xml:space="preserve"> the </w:t>
      </w:r>
      <w:r w:rsidR="0041463E">
        <w:t>sleep stages from smart wearable devices’ data</w:t>
      </w:r>
      <w:r w:rsidR="0BC0E301">
        <w:t>.</w:t>
      </w:r>
      <w:r w:rsidR="002E1043">
        <w:t xml:space="preserve"> </w:t>
      </w:r>
      <w:r w:rsidR="0041463E">
        <w:t xml:space="preserve"> </w:t>
      </w:r>
      <w:r w:rsidR="0702DA9A">
        <w:t xml:space="preserve">This will </w:t>
      </w:r>
      <w:r w:rsidR="16C3861B">
        <w:t>lead to</w:t>
      </w:r>
      <w:r w:rsidR="0702DA9A">
        <w:t xml:space="preserve"> better utilization of</w:t>
      </w:r>
      <w:r w:rsidR="002D113D">
        <w:t xml:space="preserve"> this </w:t>
      </w:r>
      <w:r w:rsidR="16C3861B">
        <w:t xml:space="preserve">huge </w:t>
      </w:r>
      <w:r w:rsidR="00914392">
        <w:t xml:space="preserve">source of data </w:t>
      </w:r>
      <w:r w:rsidR="6EBDDE52">
        <w:t xml:space="preserve">available </w:t>
      </w:r>
      <w:r w:rsidR="00914392">
        <w:t xml:space="preserve">for sleep studies and </w:t>
      </w:r>
      <w:r w:rsidR="7D7520B0">
        <w:t>easier</w:t>
      </w:r>
      <w:r w:rsidR="00257F00">
        <w:t xml:space="preserve"> </w:t>
      </w:r>
      <w:r w:rsidR="008F245B">
        <w:t>sleep analy</w:t>
      </w:r>
      <w:r w:rsidR="1DDC14C9">
        <w:t>sis</w:t>
      </w:r>
      <w:r w:rsidR="007B0F93">
        <w:t xml:space="preserve">. </w:t>
      </w:r>
      <w:r w:rsidR="2E9822C1">
        <w:t>As a result</w:t>
      </w:r>
      <w:r w:rsidR="007B0F93">
        <w:t xml:space="preserve">, </w:t>
      </w:r>
      <w:r w:rsidR="001D4299">
        <w:t xml:space="preserve">brain diseases </w:t>
      </w:r>
      <w:r w:rsidR="10E798E1">
        <w:t>linked</w:t>
      </w:r>
      <w:r w:rsidR="001D4299">
        <w:t xml:space="preserve"> </w:t>
      </w:r>
      <w:r w:rsidR="001C333B">
        <w:t xml:space="preserve">to sleep disorders can be </w:t>
      </w:r>
      <w:r w:rsidR="10E798E1">
        <w:t>prevented</w:t>
      </w:r>
      <w:r w:rsidR="001C333B">
        <w:t xml:space="preserve"> and cured </w:t>
      </w:r>
      <w:r w:rsidR="00754036">
        <w:t>more efficiently and quickly.</w:t>
      </w:r>
    </w:p>
    <w:p w14:paraId="6BD405F1" w14:textId="05D84F0E" w:rsidR="051447BB" w:rsidRDefault="00AF0B91" w:rsidP="051447BB">
      <w:pPr>
        <w:pStyle w:val="AMIABodyText"/>
      </w:pPr>
      <w:r>
        <w:t xml:space="preserve">Therefore, the primary objective of this project </w:t>
      </w:r>
      <w:r w:rsidR="002044A7">
        <w:t xml:space="preserve">is to </w:t>
      </w:r>
      <w:r w:rsidR="00B55599">
        <w:t xml:space="preserve">replicate the </w:t>
      </w:r>
      <w:r w:rsidR="00304A12">
        <w:t xml:space="preserve">achievement </w:t>
      </w:r>
      <w:r w:rsidR="00E72724">
        <w:t xml:space="preserve">of the </w:t>
      </w:r>
      <w:r w:rsidR="00255242">
        <w:t xml:space="preserve">work </w:t>
      </w:r>
      <w:r w:rsidR="009302D2">
        <w:t xml:space="preserve">of </w:t>
      </w:r>
      <w:r w:rsidR="00B10A9E">
        <w:t>cl</w:t>
      </w:r>
      <w:r w:rsidR="00F1482B">
        <w:t xml:space="preserve">assifying </w:t>
      </w:r>
      <w:r w:rsidR="00F67236">
        <w:t xml:space="preserve">sleep stages </w:t>
      </w:r>
      <w:r w:rsidR="00FD711D">
        <w:t xml:space="preserve">(Wake/NREM/REM) </w:t>
      </w:r>
      <w:r w:rsidR="0039758B">
        <w:t xml:space="preserve">using Apple Watch health data </w:t>
      </w:r>
      <w:r w:rsidR="00255242">
        <w:t>by Walch et al</w:t>
      </w:r>
      <w:r w:rsidR="001E61C5">
        <w:t xml:space="preserve">. </w:t>
      </w:r>
      <w:r w:rsidR="002E1043">
        <w:t xml:space="preserve"> </w:t>
      </w:r>
      <w:r w:rsidR="001E61C5">
        <w:t xml:space="preserve">Moreover, we </w:t>
      </w:r>
      <w:r w:rsidR="00FC736B">
        <w:t xml:space="preserve">want to </w:t>
      </w:r>
      <w:r w:rsidR="009E29C4">
        <w:t>make imp</w:t>
      </w:r>
      <w:r w:rsidR="0062409C">
        <w:t>rovement</w:t>
      </w:r>
      <w:r w:rsidR="00A03B92">
        <w:t xml:space="preserve">s </w:t>
      </w:r>
      <w:r w:rsidR="00E274B2">
        <w:t xml:space="preserve">on that work </w:t>
      </w:r>
      <w:r w:rsidR="00A03B92">
        <w:t>wit</w:t>
      </w:r>
      <w:r w:rsidR="00CE0FAD">
        <w:t>h more classes</w:t>
      </w:r>
      <w:r w:rsidR="001E605D">
        <w:t xml:space="preserve"> classified</w:t>
      </w:r>
      <w:r w:rsidR="00FD711D">
        <w:t xml:space="preserve"> (Wake/N1/</w:t>
      </w:r>
      <w:r w:rsidR="00D275F5">
        <w:t>N2/N3/REM and/or Wake/N1+N2/N3/REM)</w:t>
      </w:r>
      <w:r w:rsidR="001A2CEF">
        <w:t>.</w:t>
      </w:r>
    </w:p>
    <w:p w14:paraId="499FEB61" w14:textId="39413A0B" w:rsidR="001C5CBB" w:rsidRDefault="00394BF5" w:rsidP="00C93555">
      <w:pPr>
        <w:pStyle w:val="AMIAHeading"/>
      </w:pPr>
      <w:r>
        <w:t>Approach</w:t>
      </w:r>
      <w:r w:rsidR="22BC689F">
        <w:t>/Metrics</w:t>
      </w:r>
    </w:p>
    <w:p w14:paraId="555C7A52" w14:textId="02178FC3" w:rsidR="71F26143" w:rsidRDefault="42D1F052" w:rsidP="15CDB17B">
      <w:pPr>
        <w:pStyle w:val="AMIABodyText"/>
      </w:pPr>
      <w:r>
        <w:t>In</w:t>
      </w:r>
      <w:r w:rsidR="71F26143">
        <w:t xml:space="preserve"> the study, the subjects were given Apple Watches to monitor heart rate, </w:t>
      </w:r>
      <w:r w:rsidR="0C20A817">
        <w:t>acceleration,</w:t>
      </w:r>
      <w:r w:rsidR="71F26143">
        <w:t xml:space="preserve"> and circadian </w:t>
      </w:r>
      <w:r w:rsidR="0F118F55">
        <w:t>clocks.</w:t>
      </w:r>
      <w:r w:rsidR="004B3839">
        <w:t xml:space="preserve"> </w:t>
      </w:r>
      <w:r w:rsidR="0F118F55">
        <w:t xml:space="preserve"> </w:t>
      </w:r>
      <w:r w:rsidR="123AB3F4">
        <w:t xml:space="preserve">During an 8-hour night sleep, the subjects wore </w:t>
      </w:r>
      <w:r w:rsidR="01ED3DA5">
        <w:t xml:space="preserve">the provided </w:t>
      </w:r>
      <w:r w:rsidR="123AB3F4">
        <w:t>Apple Watches while</w:t>
      </w:r>
      <w:r w:rsidR="5B75E2C4">
        <w:t xml:space="preserve"> also underwent the </w:t>
      </w:r>
      <w:r w:rsidR="55263B07">
        <w:t xml:space="preserve">golden-standard Polysomnography (PSG) monitoring. </w:t>
      </w:r>
      <w:r w:rsidR="004B3839">
        <w:t xml:space="preserve"> </w:t>
      </w:r>
      <w:r w:rsidR="48494B96">
        <w:t xml:space="preserve">The PSG data were then </w:t>
      </w:r>
      <w:r w:rsidR="7049F49A">
        <w:t>manually</w:t>
      </w:r>
      <w:r w:rsidR="48494B96">
        <w:t xml:space="preserve"> scored into sleep stages by professional sleep technicians. </w:t>
      </w:r>
    </w:p>
    <w:p w14:paraId="62094AF2" w14:textId="167CCF9F" w:rsidR="00D50F77" w:rsidRPr="00834282" w:rsidRDefault="00D50F77" w:rsidP="00834282">
      <w:pPr>
        <w:pStyle w:val="AMIABodyText"/>
      </w:pPr>
      <w:r w:rsidRPr="00834282">
        <w:t xml:space="preserve">Our approach is to take the Apple </w:t>
      </w:r>
      <w:r w:rsidR="53720178">
        <w:t>W</w:t>
      </w:r>
      <w:r>
        <w:t>atch</w:t>
      </w:r>
      <w:r w:rsidRPr="00834282">
        <w:t xml:space="preserve"> data and process it into a set of features</w:t>
      </w:r>
      <w:r w:rsidR="7C37F1D8">
        <w:t>,</w:t>
      </w:r>
      <w:r w:rsidR="38D32466">
        <w:t xml:space="preserve"> which will be then</w:t>
      </w:r>
      <w:r w:rsidR="52564BBB">
        <w:t xml:space="preserve"> align</w:t>
      </w:r>
      <w:r w:rsidR="0ECA92F6">
        <w:t>ed</w:t>
      </w:r>
      <w:r w:rsidR="52564BBB">
        <w:t xml:space="preserve"> and combine</w:t>
      </w:r>
      <w:r w:rsidR="6906AF9F">
        <w:t>d</w:t>
      </w:r>
      <w:r w:rsidR="52564BBB">
        <w:t xml:space="preserve"> with</w:t>
      </w:r>
      <w:r w:rsidR="034F6364">
        <w:t xml:space="preserve"> </w:t>
      </w:r>
      <w:r w:rsidR="6F33BD66">
        <w:t xml:space="preserve">the </w:t>
      </w:r>
      <w:r w:rsidR="6C33D2E3">
        <w:t>label</w:t>
      </w:r>
      <w:r w:rsidR="7EC7B46F">
        <w:t>s</w:t>
      </w:r>
      <w:r w:rsidR="6C33D2E3">
        <w:t>/target value</w:t>
      </w:r>
      <w:r w:rsidR="0B7CE099">
        <w:t>s</w:t>
      </w:r>
      <w:r w:rsidR="6C33D2E3">
        <w:t xml:space="preserve"> </w:t>
      </w:r>
      <w:r w:rsidR="211A6840">
        <w:t xml:space="preserve">obtained </w:t>
      </w:r>
      <w:r w:rsidR="6C33D2E3">
        <w:t xml:space="preserve">from </w:t>
      </w:r>
      <w:r w:rsidR="034F6364">
        <w:t xml:space="preserve">PSG </w:t>
      </w:r>
      <w:r w:rsidR="72AFE18B">
        <w:t>sleep score</w:t>
      </w:r>
      <w:r w:rsidR="649B3DD4">
        <w:t>.</w:t>
      </w:r>
      <w:r w:rsidR="004B3839">
        <w:t xml:space="preserve"> </w:t>
      </w:r>
      <w:r w:rsidR="649B3DD4">
        <w:t xml:space="preserve"> The features and their corresponding label</w:t>
      </w:r>
      <w:r w:rsidR="00D03B04">
        <w:t>s</w:t>
      </w:r>
      <w:r w:rsidR="649B3DD4">
        <w:t xml:space="preserve"> will be used</w:t>
      </w:r>
      <w:r w:rsidR="72AFE18B">
        <w:t xml:space="preserve"> </w:t>
      </w:r>
      <w:r w:rsidRPr="00834282">
        <w:t xml:space="preserve">to train a classifier </w:t>
      </w:r>
      <w:r w:rsidR="13CAF9BB">
        <w:t xml:space="preserve">that </w:t>
      </w:r>
      <w:r>
        <w:t>can</w:t>
      </w:r>
      <w:r w:rsidRPr="00834282">
        <w:t xml:space="preserve"> take that </w:t>
      </w:r>
      <w:r w:rsidR="4153B167">
        <w:t xml:space="preserve">Apple Watch data </w:t>
      </w:r>
      <w:r>
        <w:t>and</w:t>
      </w:r>
      <w:r w:rsidRPr="00834282">
        <w:t xml:space="preserve"> predict for each time interval what stage of sleep the subject was in.</w:t>
      </w:r>
      <w:r w:rsidR="000F0A8D">
        <w:t xml:space="preserve"> </w:t>
      </w:r>
      <w:r w:rsidRPr="00834282">
        <w:t xml:space="preserve"> </w:t>
      </w:r>
      <w:r w:rsidR="7BAF0874">
        <w:t xml:space="preserve">There are several </w:t>
      </w:r>
      <w:r w:rsidR="1F2D87EE">
        <w:t>distinctive</w:t>
      </w:r>
      <w:r w:rsidR="7BAF0874">
        <w:t xml:space="preserve"> features that will result from this data set, and each require </w:t>
      </w:r>
      <w:r w:rsidR="16370543">
        <w:t>various</w:t>
      </w:r>
      <w:r w:rsidR="7BAF0874">
        <w:t xml:space="preserve"> levels of processing to use for training.</w:t>
      </w:r>
      <w:r w:rsidR="000F0A8D">
        <w:t xml:space="preserve"> </w:t>
      </w:r>
      <w:r w:rsidR="3DF1AE43">
        <w:t xml:space="preserve"> All data was cropped to </w:t>
      </w:r>
      <w:r w:rsidR="497BAD83">
        <w:t>figure out</w:t>
      </w:r>
      <w:r w:rsidR="3DF1AE43">
        <w:t xml:space="preserve"> the latest start time, and earliest end time for each feature so that the results </w:t>
      </w:r>
      <w:r w:rsidR="6512F3B4">
        <w:t>for each feature</w:t>
      </w:r>
      <w:r w:rsidR="23B4F2CB">
        <w:t xml:space="preserve"> </w:t>
      </w:r>
      <w:r w:rsidR="3DF1AE43">
        <w:t>are consistent.</w:t>
      </w:r>
    </w:p>
    <w:p w14:paraId="4A7D750C" w14:textId="218A5E03" w:rsidR="00D50F77" w:rsidRPr="00834282" w:rsidRDefault="32F82311" w:rsidP="00834282">
      <w:pPr>
        <w:pStyle w:val="AMIABodyText"/>
      </w:pPr>
      <w:r w:rsidRPr="051447BB">
        <w:rPr>
          <w:i/>
          <w:iCs/>
        </w:rPr>
        <w:t>Heart Rate</w:t>
      </w:r>
    </w:p>
    <w:p w14:paraId="030AA1A3" w14:textId="40CB858C" w:rsidR="00D50F77" w:rsidRPr="00834282" w:rsidRDefault="3AE9CF89" w:rsidP="051447BB">
      <w:pPr>
        <w:pStyle w:val="AMIABodyText"/>
      </w:pPr>
      <w:r w:rsidRPr="051447BB">
        <w:t xml:space="preserve">The raw heart rate data from the </w:t>
      </w:r>
      <w:r w:rsidR="5499DB2F">
        <w:t>A</w:t>
      </w:r>
      <w:r w:rsidR="27ACD457">
        <w:t xml:space="preserve">pple </w:t>
      </w:r>
      <w:r w:rsidR="2333BA3A">
        <w:t>W</w:t>
      </w:r>
      <w:r w:rsidR="27ACD457">
        <w:t>atch</w:t>
      </w:r>
      <w:r w:rsidRPr="051447BB">
        <w:t xml:space="preserve"> </w:t>
      </w:r>
      <w:r w:rsidR="6EF5CBA1">
        <w:t>has</w:t>
      </w:r>
      <w:r w:rsidRPr="051447BB">
        <w:t xml:space="preserve"> data in beats per minute (</w:t>
      </w:r>
      <w:r w:rsidR="27ACD457">
        <w:t>bp</w:t>
      </w:r>
      <w:r w:rsidR="05D5447A">
        <w:t>m</w:t>
      </w:r>
      <w:r w:rsidRPr="051447BB">
        <w:t>) and is sampled every few seconds.</w:t>
      </w:r>
      <w:r w:rsidR="00D03B04">
        <w:t xml:space="preserve">  </w:t>
      </w:r>
      <w:r w:rsidR="3F636799" w:rsidRPr="051447BB">
        <w:t>After we interpolated that data to have one record for every second, a gaussian filter was applied to smooth the data.</w:t>
      </w:r>
      <w:r w:rsidR="00D03B04">
        <w:t xml:space="preserve">  </w:t>
      </w:r>
      <w:r w:rsidR="28C5A0FF" w:rsidRPr="051447BB">
        <w:t xml:space="preserve">Additionally, all heart rate was normalized between subjects </w:t>
      </w:r>
      <w:r w:rsidR="62B1752F">
        <w:t>using</w:t>
      </w:r>
      <w:r w:rsidR="28C5A0FF" w:rsidRPr="051447BB">
        <w:t xml:space="preserve"> the absolute difference between the heart rate each second and the mean heart rate over the entire </w:t>
      </w:r>
      <w:r w:rsidR="5B905434" w:rsidRPr="051447BB">
        <w:t xml:space="preserve">sleep period. </w:t>
      </w:r>
      <w:r w:rsidR="00D03B04">
        <w:t xml:space="preserve"> </w:t>
      </w:r>
      <w:r w:rsidR="5B905434" w:rsidRPr="051447BB">
        <w:t>The final feature used is the standard deviation of the heart rate values.</w:t>
      </w:r>
    </w:p>
    <w:p w14:paraId="207BDB40" w14:textId="218A5E03" w:rsidR="00D50F77" w:rsidRPr="00834282" w:rsidRDefault="184FFD24" w:rsidP="051447BB">
      <w:pPr>
        <w:pStyle w:val="AMIABodyText"/>
      </w:pPr>
      <w:r w:rsidRPr="051447BB">
        <w:rPr>
          <w:i/>
          <w:iCs/>
        </w:rPr>
        <w:t>Motion</w:t>
      </w:r>
    </w:p>
    <w:p w14:paraId="305175C9" w14:textId="53953ECF" w:rsidR="00D50F77" w:rsidRPr="002662FD" w:rsidRDefault="7D84CD2B" w:rsidP="051447BB">
      <w:pPr>
        <w:pStyle w:val="AMIABodyText"/>
      </w:pPr>
      <w:r w:rsidRPr="051447BB">
        <w:t>The data for motion comes in from the Apple Watch in the form acceleration data in the x, y, and z directions in g, along with a timestamp.</w:t>
      </w:r>
      <w:r w:rsidR="3DF41D8C" w:rsidRPr="051447BB">
        <w:t xml:space="preserve"> </w:t>
      </w:r>
      <w:r w:rsidR="000F0A8D">
        <w:t xml:space="preserve"> </w:t>
      </w:r>
      <w:r w:rsidR="5587B722" w:rsidRPr="051447BB">
        <w:t xml:space="preserve">Like the heart rate data, interpolation was used to create a record for every second. </w:t>
      </w:r>
      <w:r w:rsidR="000F0A8D">
        <w:t xml:space="preserve"> </w:t>
      </w:r>
      <w:r w:rsidR="5587B722" w:rsidRPr="051447BB">
        <w:t xml:space="preserve">Then an algorithm used to calculate activity counts based on the </w:t>
      </w:r>
      <w:r w:rsidR="2556C756" w:rsidRPr="051447BB">
        <w:t>acceleration data.</w:t>
      </w:r>
      <w:r w:rsidR="000F0A8D">
        <w:t xml:space="preserve"> </w:t>
      </w:r>
      <w:r w:rsidR="2556C756" w:rsidRPr="051447BB">
        <w:t xml:space="preserve"> Gaussian filtering was again used to smooth data to create the file output of this feature.</w:t>
      </w:r>
    </w:p>
    <w:p w14:paraId="5AFCD68B" w14:textId="218A5E03" w:rsidR="00D50F77" w:rsidRPr="00834282" w:rsidRDefault="3E77189F" w:rsidP="051447BB">
      <w:pPr>
        <w:pStyle w:val="AMIABodyText"/>
        <w:rPr>
          <w:i/>
          <w:iCs/>
        </w:rPr>
      </w:pPr>
      <w:r w:rsidRPr="051447BB">
        <w:rPr>
          <w:i/>
          <w:iCs/>
        </w:rPr>
        <w:t>Circadian</w:t>
      </w:r>
    </w:p>
    <w:p w14:paraId="1CC09577" w14:textId="292D5786" w:rsidR="00D50F77" w:rsidRPr="00834282" w:rsidRDefault="3A051EB4" w:rsidP="051447BB">
      <w:pPr>
        <w:pStyle w:val="AMIABodyText"/>
      </w:pPr>
      <w:r>
        <w:t>To</w:t>
      </w:r>
      <w:r w:rsidR="207187BB" w:rsidRPr="051447BB">
        <w:t xml:space="preserve"> calculate the circadian clock of the subject, we needed to substitute the </w:t>
      </w:r>
      <w:r w:rsidR="4878A652" w:rsidRPr="051447BB">
        <w:t xml:space="preserve">typically used metric of light with steps, as the Apple Watch is not equipped with a </w:t>
      </w:r>
      <w:r w:rsidR="15928064">
        <w:t xml:space="preserve">useable </w:t>
      </w:r>
      <w:r w:rsidR="4878A652" w:rsidRPr="051447BB">
        <w:t>light sensor</w:t>
      </w:r>
      <w:r w:rsidR="4878A652">
        <w:t>.</w:t>
      </w:r>
      <w:r w:rsidR="000F0A8D">
        <w:t xml:space="preserve"> </w:t>
      </w:r>
      <w:r w:rsidR="4878A652" w:rsidRPr="051447BB">
        <w:t xml:space="preserve"> </w:t>
      </w:r>
      <w:r w:rsidR="0956BF5D" w:rsidRPr="051447BB">
        <w:t>Thresholds for how many steps were needed for the subject to be considered awake were determined individually for each subject</w:t>
      </w:r>
      <w:r w:rsidR="3979760F" w:rsidRPr="051447BB">
        <w:t xml:space="preserve">. </w:t>
      </w:r>
      <w:r w:rsidR="000F0A8D">
        <w:t xml:space="preserve"> </w:t>
      </w:r>
      <w:r w:rsidR="3979760F" w:rsidRPr="051447BB">
        <w:t xml:space="preserve">If the subject was above that threshold for any time interval, the light levels were inferred based on the time of day to </w:t>
      </w:r>
      <w:r w:rsidR="2CAE0218">
        <w:t>supply</w:t>
      </w:r>
      <w:r w:rsidR="3979760F" w:rsidRPr="051447BB">
        <w:t xml:space="preserve"> the necessary inputs to calculate the circadian clock.</w:t>
      </w:r>
    </w:p>
    <w:p w14:paraId="57980210" w14:textId="218A5E03" w:rsidR="00D50F77" w:rsidRPr="00834282" w:rsidRDefault="32F82311" w:rsidP="051447BB">
      <w:pPr>
        <w:pStyle w:val="AMIABodyText"/>
        <w:rPr>
          <w:i/>
          <w:iCs/>
        </w:rPr>
      </w:pPr>
      <w:r w:rsidRPr="051447BB">
        <w:rPr>
          <w:i/>
          <w:iCs/>
        </w:rPr>
        <w:t>C</w:t>
      </w:r>
      <w:r w:rsidR="322B9F07" w:rsidRPr="051447BB">
        <w:rPr>
          <w:i/>
          <w:iCs/>
        </w:rPr>
        <w:t>lock</w:t>
      </w:r>
    </w:p>
    <w:p w14:paraId="13B3BFBA" w14:textId="0457FD3A" w:rsidR="00D50F77" w:rsidRPr="00834282" w:rsidRDefault="5B049E55" w:rsidP="051447BB">
      <w:pPr>
        <w:pStyle w:val="AMIABodyText"/>
      </w:pPr>
      <w:r w:rsidRPr="051447BB">
        <w:t xml:space="preserve">This feature is used to </w:t>
      </w:r>
      <w:r w:rsidR="0AF69339" w:rsidRPr="051447BB">
        <w:t>consider</w:t>
      </w:r>
      <w:r w:rsidRPr="051447BB">
        <w:t xml:space="preserve"> the changes in the subjects’ circadian rhythm over the course of the night.</w:t>
      </w:r>
      <w:r w:rsidR="6B92EF8C" w:rsidRPr="051447BB">
        <w:t xml:space="preserve"> </w:t>
      </w:r>
      <w:r w:rsidR="00B42688">
        <w:t xml:space="preserve"> </w:t>
      </w:r>
      <w:r w:rsidR="6B92EF8C" w:rsidRPr="051447BB">
        <w:t xml:space="preserve">In this case, it was simply a cosine curve which started at the beginning of the sleep period and ended the end of </w:t>
      </w:r>
      <w:r w:rsidR="46C0311A">
        <w:t>the sleep period.</w:t>
      </w:r>
    </w:p>
    <w:p w14:paraId="0CF5FA9D" w14:textId="218A5E03" w:rsidR="00D50F77" w:rsidRPr="00834282" w:rsidRDefault="33772863" w:rsidP="051447BB">
      <w:pPr>
        <w:pStyle w:val="AMIABodyText"/>
      </w:pPr>
      <w:r w:rsidRPr="051447BB">
        <w:rPr>
          <w:i/>
          <w:iCs/>
        </w:rPr>
        <w:t>Polysomnography (PSG)</w:t>
      </w:r>
    </w:p>
    <w:p w14:paraId="66C69377" w14:textId="2687B8FD" w:rsidR="00D50F77" w:rsidRPr="00834282" w:rsidRDefault="33772863" w:rsidP="051447BB">
      <w:pPr>
        <w:pStyle w:val="AMIABodyText"/>
        <w:spacing w:line="259" w:lineRule="auto"/>
      </w:pPr>
      <w:r w:rsidRPr="051447BB">
        <w:t xml:space="preserve">PSG data </w:t>
      </w:r>
      <w:r w:rsidR="15E78768">
        <w:t>shows</w:t>
      </w:r>
      <w:r w:rsidRPr="051447BB">
        <w:t xml:space="preserve"> which sleep stage the subject was in, and this case, serv</w:t>
      </w:r>
      <w:r w:rsidR="36A35708" w:rsidRPr="051447BB">
        <w:t>es as our label for the data.</w:t>
      </w:r>
      <w:r w:rsidR="009431D0">
        <w:t xml:space="preserve"> </w:t>
      </w:r>
      <w:r w:rsidR="334CB8B2" w:rsidRPr="051447BB">
        <w:t xml:space="preserve"> The initial data use</w:t>
      </w:r>
      <w:r w:rsidR="2C8CEABE" w:rsidRPr="051447BB">
        <w:t>s the following integers to identify each sleep stage:</w:t>
      </w:r>
    </w:p>
    <w:tbl>
      <w:tblPr>
        <w:tblStyle w:val="TableGrid"/>
        <w:tblW w:w="5325" w:type="dxa"/>
        <w:jc w:val="center"/>
        <w:tblLayout w:type="fixed"/>
        <w:tblLook w:val="06A0" w:firstRow="1" w:lastRow="0" w:firstColumn="1" w:lastColumn="0" w:noHBand="1" w:noVBand="1"/>
      </w:tblPr>
      <w:tblGrid>
        <w:gridCol w:w="885"/>
        <w:gridCol w:w="795"/>
        <w:gridCol w:w="675"/>
        <w:gridCol w:w="735"/>
        <w:gridCol w:w="750"/>
        <w:gridCol w:w="750"/>
        <w:gridCol w:w="735"/>
      </w:tblGrid>
      <w:tr w:rsidR="051447BB" w14:paraId="46B2EB02" w14:textId="77777777" w:rsidTr="12164608">
        <w:trPr>
          <w:jc w:val="center"/>
        </w:trPr>
        <w:tc>
          <w:tcPr>
            <w:tcW w:w="885" w:type="dxa"/>
            <w:vAlign w:val="center"/>
          </w:tcPr>
          <w:p w14:paraId="748B9636" w14:textId="10B42123" w:rsidR="2C8CEABE" w:rsidRDefault="2C8CEABE" w:rsidP="051447BB">
            <w:pPr>
              <w:pStyle w:val="AMIABodyText"/>
              <w:jc w:val="center"/>
              <w:rPr>
                <w:b/>
                <w:bCs/>
              </w:rPr>
            </w:pPr>
            <w:r w:rsidRPr="051447BB">
              <w:rPr>
                <w:b/>
                <w:bCs/>
              </w:rPr>
              <w:t>Stage</w:t>
            </w:r>
          </w:p>
        </w:tc>
        <w:tc>
          <w:tcPr>
            <w:tcW w:w="795" w:type="dxa"/>
            <w:vAlign w:val="center"/>
          </w:tcPr>
          <w:p w14:paraId="1CA7A2B5" w14:textId="3D430013" w:rsidR="2C8CEABE" w:rsidRDefault="2C8CEABE" w:rsidP="051447BB">
            <w:pPr>
              <w:pStyle w:val="AMIABodyText"/>
              <w:jc w:val="center"/>
            </w:pPr>
            <w:r w:rsidRPr="051447BB">
              <w:t>Wake</w:t>
            </w:r>
          </w:p>
        </w:tc>
        <w:tc>
          <w:tcPr>
            <w:tcW w:w="675" w:type="dxa"/>
            <w:vAlign w:val="center"/>
          </w:tcPr>
          <w:p w14:paraId="4DB2878B" w14:textId="600F900D" w:rsidR="2C8CEABE" w:rsidRDefault="2C8CEABE" w:rsidP="051447BB">
            <w:pPr>
              <w:pStyle w:val="AMIABodyText"/>
              <w:jc w:val="center"/>
            </w:pPr>
            <w:r w:rsidRPr="051447BB">
              <w:t>N1</w:t>
            </w:r>
          </w:p>
        </w:tc>
        <w:tc>
          <w:tcPr>
            <w:tcW w:w="735" w:type="dxa"/>
            <w:vAlign w:val="center"/>
          </w:tcPr>
          <w:p w14:paraId="39160578" w14:textId="2D7246AD" w:rsidR="2C8CEABE" w:rsidRDefault="2C8CEABE" w:rsidP="051447BB">
            <w:pPr>
              <w:pStyle w:val="AMIABodyText"/>
              <w:jc w:val="center"/>
            </w:pPr>
            <w:r w:rsidRPr="051447BB">
              <w:t>N2</w:t>
            </w:r>
          </w:p>
        </w:tc>
        <w:tc>
          <w:tcPr>
            <w:tcW w:w="750" w:type="dxa"/>
            <w:vAlign w:val="center"/>
          </w:tcPr>
          <w:p w14:paraId="025E44EE" w14:textId="03F2EA63" w:rsidR="2C8CEABE" w:rsidRDefault="2C8CEABE" w:rsidP="051447BB">
            <w:pPr>
              <w:pStyle w:val="AMIABodyText"/>
              <w:jc w:val="center"/>
            </w:pPr>
            <w:r w:rsidRPr="051447BB">
              <w:t>N3</w:t>
            </w:r>
          </w:p>
        </w:tc>
        <w:tc>
          <w:tcPr>
            <w:tcW w:w="750" w:type="dxa"/>
            <w:vAlign w:val="center"/>
          </w:tcPr>
          <w:p w14:paraId="432B2D56" w14:textId="33EE1A8F" w:rsidR="52B071E9" w:rsidRDefault="52B071E9" w:rsidP="12164608">
            <w:pPr>
              <w:pStyle w:val="AMIABodyText"/>
              <w:jc w:val="center"/>
            </w:pPr>
            <w:r>
              <w:t>N4</w:t>
            </w:r>
          </w:p>
        </w:tc>
        <w:tc>
          <w:tcPr>
            <w:tcW w:w="735" w:type="dxa"/>
            <w:vAlign w:val="center"/>
          </w:tcPr>
          <w:p w14:paraId="430B28F1" w14:textId="54DB45DF" w:rsidR="2C8CEABE" w:rsidRDefault="2C8CEABE" w:rsidP="051447BB">
            <w:pPr>
              <w:pStyle w:val="AMIABodyText"/>
              <w:jc w:val="center"/>
            </w:pPr>
            <w:r w:rsidRPr="051447BB">
              <w:t>REM</w:t>
            </w:r>
          </w:p>
        </w:tc>
      </w:tr>
      <w:tr w:rsidR="051447BB" w14:paraId="29231834" w14:textId="77777777" w:rsidTr="12164608">
        <w:trPr>
          <w:trHeight w:val="300"/>
          <w:jc w:val="center"/>
        </w:trPr>
        <w:tc>
          <w:tcPr>
            <w:tcW w:w="885" w:type="dxa"/>
            <w:vAlign w:val="center"/>
          </w:tcPr>
          <w:p w14:paraId="3EBCE900" w14:textId="2D9A8A20" w:rsidR="2C8CEABE" w:rsidRDefault="2C8CEABE" w:rsidP="051447BB">
            <w:pPr>
              <w:pStyle w:val="AMIABodyText"/>
              <w:jc w:val="center"/>
              <w:rPr>
                <w:b/>
                <w:bCs/>
              </w:rPr>
            </w:pPr>
            <w:r w:rsidRPr="051447BB">
              <w:rPr>
                <w:b/>
                <w:bCs/>
              </w:rPr>
              <w:t>Value</w:t>
            </w:r>
          </w:p>
        </w:tc>
        <w:tc>
          <w:tcPr>
            <w:tcW w:w="795" w:type="dxa"/>
            <w:vAlign w:val="center"/>
          </w:tcPr>
          <w:p w14:paraId="34194593" w14:textId="38AB6D08" w:rsidR="2C8CEABE" w:rsidRDefault="2C8CEABE" w:rsidP="051447BB">
            <w:pPr>
              <w:pStyle w:val="AMIABodyText"/>
              <w:jc w:val="center"/>
            </w:pPr>
            <w:r w:rsidRPr="051447BB">
              <w:t>0</w:t>
            </w:r>
          </w:p>
        </w:tc>
        <w:tc>
          <w:tcPr>
            <w:tcW w:w="675" w:type="dxa"/>
            <w:vAlign w:val="center"/>
          </w:tcPr>
          <w:p w14:paraId="29FEB347" w14:textId="3ECD145D" w:rsidR="2C8CEABE" w:rsidRDefault="2C8CEABE" w:rsidP="051447BB">
            <w:pPr>
              <w:pStyle w:val="AMIABodyText"/>
              <w:jc w:val="center"/>
            </w:pPr>
            <w:r w:rsidRPr="051447BB">
              <w:t>1</w:t>
            </w:r>
          </w:p>
        </w:tc>
        <w:tc>
          <w:tcPr>
            <w:tcW w:w="735" w:type="dxa"/>
            <w:vAlign w:val="center"/>
          </w:tcPr>
          <w:p w14:paraId="2C7EC563" w14:textId="5DA55238" w:rsidR="2C8CEABE" w:rsidRDefault="2C8CEABE" w:rsidP="051447BB">
            <w:pPr>
              <w:pStyle w:val="AMIABodyText"/>
              <w:jc w:val="center"/>
            </w:pPr>
            <w:r w:rsidRPr="051447BB">
              <w:t>2</w:t>
            </w:r>
          </w:p>
        </w:tc>
        <w:tc>
          <w:tcPr>
            <w:tcW w:w="750" w:type="dxa"/>
            <w:vAlign w:val="center"/>
          </w:tcPr>
          <w:p w14:paraId="6D8AB1D0" w14:textId="146F3830" w:rsidR="2C8CEABE" w:rsidRDefault="2C8CEABE" w:rsidP="051447BB">
            <w:pPr>
              <w:pStyle w:val="AMIABodyText"/>
              <w:jc w:val="center"/>
            </w:pPr>
            <w:r w:rsidRPr="051447BB">
              <w:t>3</w:t>
            </w:r>
          </w:p>
        </w:tc>
        <w:tc>
          <w:tcPr>
            <w:tcW w:w="750" w:type="dxa"/>
            <w:vAlign w:val="center"/>
          </w:tcPr>
          <w:p w14:paraId="4B4C8FC1" w14:textId="5F87247C" w:rsidR="67DD9B60" w:rsidRDefault="67DD9B60" w:rsidP="12164608">
            <w:pPr>
              <w:pStyle w:val="AMIABodyText"/>
              <w:jc w:val="center"/>
            </w:pPr>
            <w:r>
              <w:t>4</w:t>
            </w:r>
          </w:p>
        </w:tc>
        <w:tc>
          <w:tcPr>
            <w:tcW w:w="735" w:type="dxa"/>
            <w:vAlign w:val="center"/>
          </w:tcPr>
          <w:p w14:paraId="00DB4E83" w14:textId="5719A523" w:rsidR="2C8CEABE" w:rsidRDefault="2C8CEABE" w:rsidP="051447BB">
            <w:pPr>
              <w:pStyle w:val="AMIABodyText"/>
              <w:jc w:val="center"/>
            </w:pPr>
            <w:r w:rsidRPr="051447BB">
              <w:t>5</w:t>
            </w:r>
          </w:p>
        </w:tc>
      </w:tr>
    </w:tbl>
    <w:p w14:paraId="6569A237" w14:textId="54C02C6D" w:rsidR="00D50F77" w:rsidRPr="002662FD" w:rsidRDefault="2C8CEABE" w:rsidP="002662FD">
      <w:pPr>
        <w:pStyle w:val="AMIABodyText"/>
        <w:jc w:val="center"/>
        <w:rPr>
          <w:i/>
          <w:iCs/>
        </w:rPr>
      </w:pPr>
      <w:r w:rsidRPr="051447BB">
        <w:t>Figure 1. Sleep Stage integer mapping</w:t>
      </w:r>
    </w:p>
    <w:p w14:paraId="4FFAE845" w14:textId="6EB3541B" w:rsidR="05BF5676" w:rsidRDefault="05BF5676" w:rsidP="00297503">
      <w:pPr>
        <w:pStyle w:val="AMIABodyText"/>
        <w:spacing w:line="259" w:lineRule="auto"/>
      </w:pPr>
      <w:r>
        <w:t xml:space="preserve">We train the models using different features sets such as motion only, heart rate only, </w:t>
      </w:r>
      <w:r w:rsidR="063BC608">
        <w:t xml:space="preserve">combination of </w:t>
      </w:r>
      <w:r>
        <w:t xml:space="preserve">motion and heart rate, </w:t>
      </w:r>
      <w:r w:rsidR="45800485">
        <w:t>or combination of</w:t>
      </w:r>
      <w:r>
        <w:t xml:space="preserve"> motion, heart rate</w:t>
      </w:r>
      <w:r w:rsidR="510DC55F">
        <w:t>,</w:t>
      </w:r>
      <w:r>
        <w:t xml:space="preserve"> and clock to explore which feature combinations are most useful and make </w:t>
      </w:r>
      <w:r w:rsidR="676ADF00">
        <w:t xml:space="preserve">improvements </w:t>
      </w:r>
      <w:r>
        <w:t>in model performance.</w:t>
      </w:r>
    </w:p>
    <w:p w14:paraId="18620917" w14:textId="1EF3424A" w:rsidR="00D50F77" w:rsidRPr="00834282" w:rsidRDefault="6D400F8B" w:rsidP="00297503">
      <w:pPr>
        <w:pStyle w:val="AMIABodyText"/>
        <w:spacing w:line="259" w:lineRule="auto"/>
      </w:pPr>
      <w:r w:rsidRPr="051447BB">
        <w:t xml:space="preserve">For training the algorithms, </w:t>
      </w:r>
      <w:r w:rsidR="7B41D925">
        <w:t>we used Monte Carlo cross-validation.</w:t>
      </w:r>
      <w:r w:rsidR="12CD0895">
        <w:t xml:space="preserve"> </w:t>
      </w:r>
      <w:r w:rsidR="002F6195">
        <w:t xml:space="preserve"> </w:t>
      </w:r>
      <w:r w:rsidR="19868723">
        <w:t>The</w:t>
      </w:r>
      <w:r w:rsidRPr="051447BB">
        <w:t xml:space="preserve"> data is </w:t>
      </w:r>
      <w:r w:rsidR="535824FC">
        <w:t xml:space="preserve">randomly </w:t>
      </w:r>
      <w:r w:rsidR="19868723">
        <w:t>split 10 times</w:t>
      </w:r>
      <w:r w:rsidRPr="051447BB">
        <w:t xml:space="preserve"> into a </w:t>
      </w:r>
      <w:r w:rsidR="19868723">
        <w:t xml:space="preserve">training set and </w:t>
      </w:r>
      <w:r w:rsidR="146F7904">
        <w:t xml:space="preserve">a </w:t>
      </w:r>
      <w:r w:rsidR="19868723">
        <w:t>testing set</w:t>
      </w:r>
      <w:r w:rsidR="365E7CBA">
        <w:t>,</w:t>
      </w:r>
      <w:r w:rsidR="19868723">
        <w:t xml:space="preserve"> with a </w:t>
      </w:r>
      <w:r w:rsidRPr="051447BB">
        <w:t xml:space="preserve">70/30 training testing </w:t>
      </w:r>
      <w:r>
        <w:t xml:space="preserve">split </w:t>
      </w:r>
      <w:r w:rsidR="34CA1E41">
        <w:t xml:space="preserve">ratio </w:t>
      </w:r>
      <w:r w:rsidRPr="051447BB">
        <w:t xml:space="preserve">for subjects. </w:t>
      </w:r>
      <w:r w:rsidR="4DA16627">
        <w:t xml:space="preserve"> </w:t>
      </w:r>
      <w:r w:rsidR="72012EDB" w:rsidRPr="051447BB">
        <w:t xml:space="preserve">Models will be trained on the data from the Apple Watch dataset, and the </w:t>
      </w:r>
      <w:r w:rsidR="2FD2E3EA">
        <w:t>models</w:t>
      </w:r>
      <w:r w:rsidR="72012EDB" w:rsidRPr="051447BB">
        <w:t xml:space="preserve"> developed there will then be used against the </w:t>
      </w:r>
      <w:r w:rsidR="005E6566">
        <w:t>Multi-Ethnic Study of Atherosclerosis (MESA) dataset</w:t>
      </w:r>
      <w:r w:rsidR="0030402A" w:rsidRPr="00BD0CBB">
        <w:rPr>
          <w:vertAlign w:val="superscript"/>
        </w:rPr>
        <w:t>6, 7</w:t>
      </w:r>
      <w:r w:rsidR="72012EDB" w:rsidRPr="051447BB">
        <w:t xml:space="preserve"> to see their performance on a different body of data.</w:t>
      </w:r>
    </w:p>
    <w:p w14:paraId="76ED9B30" w14:textId="2B0CC9DC" w:rsidR="5FA38BBD" w:rsidRDefault="13C1C81B" w:rsidP="00297503">
      <w:pPr>
        <w:pStyle w:val="AMIABodyText"/>
        <w:spacing w:line="259" w:lineRule="auto"/>
      </w:pPr>
      <w:r w:rsidRPr="051447BB">
        <w:t xml:space="preserve">The study we </w:t>
      </w:r>
      <w:r w:rsidR="726143E1" w:rsidRPr="051447BB">
        <w:t xml:space="preserve">are </w:t>
      </w:r>
      <w:r w:rsidRPr="051447BB">
        <w:t xml:space="preserve">basing our project on </w:t>
      </w:r>
      <w:r w:rsidR="585E7B06" w:rsidRPr="051447BB">
        <w:t xml:space="preserve">trained their models to perform two kinds of sleep stage categorization. </w:t>
      </w:r>
      <w:r w:rsidR="009431D0">
        <w:t xml:space="preserve"> </w:t>
      </w:r>
      <w:r w:rsidR="585E7B06" w:rsidRPr="051447BB">
        <w:t>The first is awake/asleep, so in terms of</w:t>
      </w:r>
      <w:r w:rsidR="65163E56" w:rsidRPr="051447BB">
        <w:t xml:space="preserve"> the PSG data, if the subject is 0 or 1-5. </w:t>
      </w:r>
      <w:r w:rsidR="009431D0">
        <w:t xml:space="preserve"> </w:t>
      </w:r>
      <w:r w:rsidR="65163E56" w:rsidRPr="051447BB">
        <w:t xml:space="preserve">Their second was awake/NREM/REM, which categorized if the subject was awake (0), in REM (5) or in </w:t>
      </w:r>
      <w:r w:rsidR="4B3E0FFD" w:rsidRPr="051447BB">
        <w:t>N</w:t>
      </w:r>
      <w:r w:rsidR="65163E56" w:rsidRPr="051447BB">
        <w:t>REM (1-3).</w:t>
      </w:r>
      <w:r w:rsidR="64993C92" w:rsidRPr="051447BB">
        <w:t xml:space="preserve"> </w:t>
      </w:r>
    </w:p>
    <w:p w14:paraId="3CB2C576" w14:textId="704FCB9A" w:rsidR="5FA38BBD" w:rsidRDefault="7E4B1B56" w:rsidP="00297503">
      <w:pPr>
        <w:pStyle w:val="AMIABodyText"/>
        <w:spacing w:line="259" w:lineRule="auto"/>
      </w:pPr>
      <w:r>
        <w:t>As shown in Figure 1, f</w:t>
      </w:r>
      <w:r w:rsidR="780409CD">
        <w:t>ormerly</w:t>
      </w:r>
      <w:r w:rsidR="51A03119">
        <w:t xml:space="preserve">, </w:t>
      </w:r>
      <w:r w:rsidR="18312D31">
        <w:t>non</w:t>
      </w:r>
      <w:r w:rsidR="689A2F15">
        <w:t>-</w:t>
      </w:r>
      <w:r w:rsidR="18312D31">
        <w:t xml:space="preserve">REM sleep stages </w:t>
      </w:r>
      <w:r w:rsidR="6E3FE1CC">
        <w:t>w</w:t>
      </w:r>
      <w:r w:rsidR="1FCFC30A">
        <w:t>ere</w:t>
      </w:r>
      <w:r w:rsidR="18312D31">
        <w:t xml:space="preserve"> </w:t>
      </w:r>
      <w:r w:rsidR="33072184">
        <w:t>d</w:t>
      </w:r>
      <w:r w:rsidR="120F5305">
        <w:t>i</w:t>
      </w:r>
      <w:r w:rsidR="33072184">
        <w:t>vided</w:t>
      </w:r>
      <w:r w:rsidR="3DB95AF7">
        <w:t xml:space="preserve"> into 4 stages N1, N2, N3, and N4.</w:t>
      </w:r>
      <w:r w:rsidR="005268E9">
        <w:t xml:space="preserve"> </w:t>
      </w:r>
      <w:r w:rsidR="3DB95AF7">
        <w:t xml:space="preserve"> However, the current practice combined N3 and N4 into one stage N3</w:t>
      </w:r>
      <w:r w:rsidR="24AA7C5E">
        <w:t>,</w:t>
      </w:r>
      <w:r w:rsidR="747972AB">
        <w:t xml:space="preserve"> which is the deepest sleep stage. </w:t>
      </w:r>
      <w:r w:rsidR="005268E9">
        <w:t xml:space="preserve"> </w:t>
      </w:r>
      <w:r w:rsidR="747972AB">
        <w:t>Hence, for this project, we are developing classifier</w:t>
      </w:r>
      <w:r w:rsidR="1C4EF11E">
        <w:t>s</w:t>
      </w:r>
      <w:r w:rsidR="747972AB">
        <w:t xml:space="preserve"> </w:t>
      </w:r>
      <w:r w:rsidR="0981A580">
        <w:t>for</w:t>
      </w:r>
      <w:r w:rsidR="35D327E0">
        <w:t xml:space="preserve"> 5 sleep stages</w:t>
      </w:r>
      <w:r w:rsidR="17E1F107">
        <w:t xml:space="preserve"> -</w:t>
      </w:r>
      <w:r w:rsidR="747972AB">
        <w:t xml:space="preserve"> Wake</w:t>
      </w:r>
      <w:r w:rsidR="0F6B4A36">
        <w:t xml:space="preserve"> </w:t>
      </w:r>
      <w:r w:rsidR="38ADD3DF">
        <w:t>(</w:t>
      </w:r>
      <w:r w:rsidR="22B368A8">
        <w:t xml:space="preserve">PSG value = </w:t>
      </w:r>
      <w:r w:rsidR="38ADD3DF">
        <w:t>0)</w:t>
      </w:r>
      <w:r w:rsidR="6AEDDDEA">
        <w:t xml:space="preserve"> </w:t>
      </w:r>
      <w:r w:rsidR="747972AB">
        <w:t>/</w:t>
      </w:r>
      <w:r w:rsidR="6AEDDDEA">
        <w:t xml:space="preserve"> </w:t>
      </w:r>
      <w:r w:rsidR="747972AB">
        <w:t>N1</w:t>
      </w:r>
      <w:r w:rsidR="23789DDA">
        <w:t>(</w:t>
      </w:r>
      <w:r w:rsidR="5196B36C">
        <w:t xml:space="preserve">PSG value = </w:t>
      </w:r>
      <w:r w:rsidR="23789DDA">
        <w:t>1)</w:t>
      </w:r>
      <w:r w:rsidR="617DAD95">
        <w:t xml:space="preserve"> </w:t>
      </w:r>
      <w:r w:rsidR="747972AB">
        <w:t>/</w:t>
      </w:r>
      <w:r w:rsidR="198E0E13">
        <w:t xml:space="preserve"> </w:t>
      </w:r>
      <w:r w:rsidR="747972AB">
        <w:t>N2</w:t>
      </w:r>
      <w:r w:rsidR="3C0F1055">
        <w:t xml:space="preserve"> </w:t>
      </w:r>
      <w:r w:rsidR="7636DB2C">
        <w:t>(</w:t>
      </w:r>
      <w:r w:rsidR="4148DE62">
        <w:t xml:space="preserve">PSG value = </w:t>
      </w:r>
      <w:r w:rsidR="7636DB2C">
        <w:t>2)</w:t>
      </w:r>
      <w:r w:rsidR="3C0F1055">
        <w:t xml:space="preserve"> </w:t>
      </w:r>
      <w:r w:rsidR="747972AB">
        <w:t>/</w:t>
      </w:r>
      <w:r w:rsidR="00767713">
        <w:t xml:space="preserve"> </w:t>
      </w:r>
      <w:r w:rsidR="747972AB">
        <w:t>N3</w:t>
      </w:r>
      <w:r w:rsidR="0CBEF6C0">
        <w:t xml:space="preserve"> (</w:t>
      </w:r>
      <w:r w:rsidR="26D2E830">
        <w:t xml:space="preserve">PSG value = </w:t>
      </w:r>
      <w:r w:rsidR="0CBEF6C0">
        <w:t>3</w:t>
      </w:r>
      <w:r w:rsidR="466ACD2C">
        <w:t xml:space="preserve"> or </w:t>
      </w:r>
      <w:r w:rsidR="0CBEF6C0">
        <w:t xml:space="preserve">4) </w:t>
      </w:r>
      <w:r w:rsidR="747972AB">
        <w:t>/</w:t>
      </w:r>
      <w:r w:rsidR="2AD3493C">
        <w:t xml:space="preserve"> </w:t>
      </w:r>
      <w:r w:rsidR="747972AB">
        <w:t xml:space="preserve">REM </w:t>
      </w:r>
      <w:r w:rsidR="64EF9928">
        <w:t>(</w:t>
      </w:r>
      <w:r w:rsidR="1943FE43">
        <w:t xml:space="preserve">PSG value = </w:t>
      </w:r>
      <w:r w:rsidR="64EF9928">
        <w:t>5)</w:t>
      </w:r>
      <w:r w:rsidR="67F5EBE7">
        <w:t xml:space="preserve">. </w:t>
      </w:r>
      <w:r w:rsidR="005268E9">
        <w:t xml:space="preserve"> </w:t>
      </w:r>
      <w:r w:rsidR="073DDB64">
        <w:t>W</w:t>
      </w:r>
      <w:r w:rsidR="67F5EBE7">
        <w:t>e might also experiment with 4</w:t>
      </w:r>
      <w:r w:rsidR="0FE0C642">
        <w:t>-</w:t>
      </w:r>
      <w:r w:rsidR="67F5EBE7">
        <w:t xml:space="preserve">stage classification </w:t>
      </w:r>
      <w:r w:rsidR="747972AB">
        <w:t>Wake/N1-N2/N3/REM</w:t>
      </w:r>
      <w:r w:rsidR="5D38CE51">
        <w:t xml:space="preserve"> to see if it yields better performance</w:t>
      </w:r>
      <w:r w:rsidR="747972AB">
        <w:t>.</w:t>
      </w:r>
    </w:p>
    <w:p w14:paraId="3570FDC9" w14:textId="59A075FB" w:rsidR="005E6566" w:rsidRDefault="028CD5B2" w:rsidP="00297503">
      <w:pPr>
        <w:pStyle w:val="AMIABodyText"/>
        <w:spacing w:line="259" w:lineRule="auto"/>
      </w:pPr>
      <w:r>
        <w:t xml:space="preserve">We hope to replicate the initial study’s metrics of accuracy </w:t>
      </w:r>
      <w:r w:rsidR="35C0F382">
        <w:t>and ROC curves</w:t>
      </w:r>
      <w:r w:rsidR="28546D6E">
        <w:t xml:space="preserve"> </w:t>
      </w:r>
      <w:r>
        <w:t xml:space="preserve">but for </w:t>
      </w:r>
      <w:r w:rsidR="2CD4B823">
        <w:t xml:space="preserve">each of the </w:t>
      </w:r>
      <w:r w:rsidR="28546D6E">
        <w:t>different</w:t>
      </w:r>
      <w:r>
        <w:t xml:space="preserve"> sleep stages.</w:t>
      </w:r>
    </w:p>
    <w:p w14:paraId="76DE2FB3" w14:textId="5ABEC4EE" w:rsidR="004C79B2" w:rsidRDefault="009A1302" w:rsidP="00C93555">
      <w:pPr>
        <w:pStyle w:val="AMIAHeading"/>
      </w:pPr>
      <w:r>
        <w:t xml:space="preserve">Experimental </w:t>
      </w:r>
      <w:r w:rsidR="5DE7D803">
        <w:t>Results</w:t>
      </w:r>
    </w:p>
    <w:p w14:paraId="5C539196" w14:textId="656AD58A" w:rsidR="41B27B52" w:rsidRDefault="41B27B52" w:rsidP="1B610C79">
      <w:pPr>
        <w:pStyle w:val="AMIABodyText"/>
        <w:spacing w:line="259" w:lineRule="auto"/>
      </w:pPr>
      <w:r w:rsidRPr="051447BB">
        <w:t xml:space="preserve">By having a successful preprocessing pipeline created, we </w:t>
      </w:r>
      <w:r w:rsidR="4BD9DD75" w:rsidRPr="051447BB">
        <w:t>can</w:t>
      </w:r>
      <w:r w:rsidRPr="051447BB">
        <w:t xml:space="preserve"> take </w:t>
      </w:r>
      <w:r w:rsidR="2815A544" w:rsidRPr="051447BB">
        <w:t>all</w:t>
      </w:r>
      <w:r w:rsidRPr="051447BB">
        <w:t xml:space="preserve"> the input data and generate clean and usable</w:t>
      </w:r>
      <w:r w:rsidR="6C9D7BE1" w:rsidRPr="051447BB">
        <w:t xml:space="preserve"> features for model training.</w:t>
      </w:r>
      <w:r w:rsidRPr="051447BB">
        <w:t xml:space="preserve"> </w:t>
      </w:r>
      <w:r w:rsidR="009431D0">
        <w:t xml:space="preserve"> </w:t>
      </w:r>
      <w:r w:rsidR="66F17852">
        <w:t xml:space="preserve">This is </w:t>
      </w:r>
      <w:r w:rsidR="525338C0">
        <w:t>shown</w:t>
      </w:r>
      <w:r w:rsidR="66F17852">
        <w:t xml:space="preserve"> in the below figure, which plots the results for each feature for one subject.</w:t>
      </w:r>
    </w:p>
    <w:p w14:paraId="5F9129B1" w14:textId="146A7B18" w:rsidR="41B27B52" w:rsidRDefault="41B27B52" w:rsidP="1B610C79">
      <w:pPr>
        <w:pStyle w:val="AMIABodyText"/>
        <w:spacing w:line="259" w:lineRule="auto"/>
      </w:pPr>
    </w:p>
    <w:p w14:paraId="622CA730" w14:textId="700C40DE" w:rsidR="116703EF" w:rsidRDefault="0123C3FE" w:rsidP="051447BB">
      <w:pPr>
        <w:pStyle w:val="AMIABodyText"/>
        <w:jc w:val="center"/>
      </w:pPr>
      <w:r>
        <w:t xml:space="preserve"> </w:t>
      </w:r>
      <w:r w:rsidR="116703EF">
        <w:rPr>
          <w:noProof/>
        </w:rPr>
        <w:drawing>
          <wp:inline distT="0" distB="0" distL="0" distR="0" wp14:anchorId="761709DC" wp14:editId="5C71BD27">
            <wp:extent cx="4114800" cy="4572000"/>
            <wp:effectExtent l="0" t="0" r="0" b="0"/>
            <wp:docPr id="542328665" name="Picture 542328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232866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ECB2" w14:textId="1B035814" w:rsidR="0021263B" w:rsidRPr="0021263B" w:rsidRDefault="116703EF" w:rsidP="001E2BCE">
      <w:pPr>
        <w:pStyle w:val="AMIABodyText"/>
        <w:jc w:val="center"/>
      </w:pPr>
      <w:r>
        <w:t>Figure 2. Feature visualization for Subject 1360686</w:t>
      </w:r>
    </w:p>
    <w:p w14:paraId="6EFA950B" w14:textId="229495CE" w:rsidR="45DAEB5A" w:rsidRDefault="45DAEB5A" w:rsidP="00767713">
      <w:pPr>
        <w:pStyle w:val="AMIABodyText"/>
        <w:spacing w:line="259" w:lineRule="auto"/>
      </w:pPr>
      <w:r>
        <w:t xml:space="preserve">Initially, we planned </w:t>
      </w:r>
      <w:r w:rsidR="192F39A3">
        <w:t>to perform</w:t>
      </w:r>
      <w:r>
        <w:t xml:space="preserve"> ETL in an EMR </w:t>
      </w:r>
      <w:r w:rsidR="32841DA5">
        <w:t>(Elastic MapReduce)</w:t>
      </w:r>
      <w:r>
        <w:t xml:space="preserve"> or Spark environment, </w:t>
      </w:r>
      <w:r w:rsidR="15F2AD89">
        <w:t>but</w:t>
      </w:r>
      <w:r>
        <w:t xml:space="preserve"> those frameworks </w:t>
      </w:r>
      <w:r w:rsidR="15F2AD89">
        <w:t>were</w:t>
      </w:r>
      <w:r>
        <w:t xml:space="preserve"> inappropriate for the code base and new directions we had to take. </w:t>
      </w:r>
      <w:r w:rsidR="009431D0">
        <w:t xml:space="preserve"> </w:t>
      </w:r>
      <w:r w:rsidR="22EA4F83">
        <w:t>At present</w:t>
      </w:r>
      <w:r>
        <w:t xml:space="preserve">, we are using local workstations with Python (with Pandas, Scikit, </w:t>
      </w:r>
      <w:r w:rsidR="7CB8ADC0">
        <w:t>SciPy</w:t>
      </w:r>
      <w:r>
        <w:t xml:space="preserve"> libraries).</w:t>
      </w:r>
      <w:r w:rsidR="009431D0">
        <w:t xml:space="preserve"> </w:t>
      </w:r>
      <w:r>
        <w:t xml:space="preserve"> The current data being used is at </w:t>
      </w:r>
      <w:r w:rsidR="0AC97703">
        <w:t>manageable enough size that local machines can successfully process it.</w:t>
      </w:r>
    </w:p>
    <w:p w14:paraId="61769493" w14:textId="648EDD9B" w:rsidR="42680A2A" w:rsidRDefault="43D138B6" w:rsidP="00767713">
      <w:pPr>
        <w:pStyle w:val="AMIABodyText"/>
        <w:spacing w:line="259" w:lineRule="auto"/>
      </w:pPr>
      <w:r>
        <w:t xml:space="preserve">Once we were able to </w:t>
      </w:r>
      <w:r w:rsidR="55F8DDF8">
        <w:t>successfully</w:t>
      </w:r>
      <w:r>
        <w:t xml:space="preserve"> perform the necessary work to create usable features for training </w:t>
      </w:r>
      <w:r w:rsidR="2E47B503">
        <w:t xml:space="preserve">our models, we ran through some initial testing of converting the models to classify </w:t>
      </w:r>
      <w:r w:rsidR="17AD372A">
        <w:t>each of the five sleep stages</w:t>
      </w:r>
      <w:r w:rsidR="14E19E6A">
        <w:t>:</w:t>
      </w:r>
      <w:r w:rsidR="17AD372A">
        <w:t xml:space="preserve"> Wake, N1, N2, N3 and REM. </w:t>
      </w:r>
      <w:r w:rsidR="009431D0">
        <w:t xml:space="preserve"> </w:t>
      </w:r>
      <w:r w:rsidR="17AD372A">
        <w:t xml:space="preserve">While we plan to experiment with </w:t>
      </w:r>
      <w:r w:rsidR="0BAA0156">
        <w:t>other</w:t>
      </w:r>
      <w:r w:rsidR="17AD372A">
        <w:t xml:space="preserve"> different models</w:t>
      </w:r>
      <w:r w:rsidR="1E84B512">
        <w:t xml:space="preserve"> and further hyper parameterization</w:t>
      </w:r>
      <w:r w:rsidR="17AD372A">
        <w:t xml:space="preserve">, as well as a </w:t>
      </w:r>
      <w:r w:rsidR="03513A4B">
        <w:t>four-stage</w:t>
      </w:r>
      <w:r w:rsidR="17AD372A">
        <w:t xml:space="preserve"> classification of Wake, N1, N2/N3, and REM, we plan to use th</w:t>
      </w:r>
      <w:r w:rsidR="0296007F">
        <w:t xml:space="preserve">ese </w:t>
      </w:r>
      <w:r w:rsidR="4F509201">
        <w:t>initial</w:t>
      </w:r>
      <w:r w:rsidR="17AD372A">
        <w:t xml:space="preserve"> re</w:t>
      </w:r>
      <w:r w:rsidR="2C909E4F">
        <w:t xml:space="preserve">sults </w:t>
      </w:r>
      <w:r w:rsidR="47207839">
        <w:t>to form a baseline for our performance analysis.</w:t>
      </w:r>
    </w:p>
    <w:p w14:paraId="503149AE" w14:textId="5C5098D0" w:rsidR="00926DEA" w:rsidRPr="00926DEA" w:rsidRDefault="47207839" w:rsidP="00767713">
      <w:pPr>
        <w:pStyle w:val="AMIABodyText"/>
        <w:spacing w:line="259" w:lineRule="auto"/>
      </w:pPr>
      <w:r>
        <w:t>So far</w:t>
      </w:r>
      <w:r w:rsidR="721B444C">
        <w:t>,</w:t>
      </w:r>
      <w:r>
        <w:t xml:space="preserve"> we have tested </w:t>
      </w:r>
      <w:r w:rsidR="7FF8E059">
        <w:t xml:space="preserve">with </w:t>
      </w:r>
      <w:r>
        <w:t>three different machine learning algorithms, Logistic Regression, Random Forest</w:t>
      </w:r>
      <w:r w:rsidR="68A08C21">
        <w:t>,</w:t>
      </w:r>
      <w:r>
        <w:t xml:space="preserve"> and K-Nearest Neighbors.</w:t>
      </w:r>
      <w:r w:rsidR="5AA47301">
        <w:t xml:space="preserve"> </w:t>
      </w:r>
      <w:r w:rsidR="009431D0">
        <w:t xml:space="preserve"> </w:t>
      </w:r>
      <w:r w:rsidR="1BBD09F0">
        <w:t>ROC curve is</w:t>
      </w:r>
      <w:r w:rsidR="495EAF72">
        <w:t xml:space="preserve"> typically used</w:t>
      </w:r>
      <w:r w:rsidR="4285F3A8">
        <w:t xml:space="preserve"> n</w:t>
      </w:r>
      <w:r w:rsidR="4D7C83B9">
        <w:t xml:space="preserve"> binary classification to study the output of a classifier</w:t>
      </w:r>
      <w:r w:rsidR="4285F3A8">
        <w:t>. S</w:t>
      </w:r>
      <w:r w:rsidR="4DA3B4C9">
        <w:t xml:space="preserve">ince our classifier </w:t>
      </w:r>
      <w:r w:rsidR="52EE6DD6">
        <w:t>is</w:t>
      </w:r>
      <w:r w:rsidR="4DA3B4C9">
        <w:t xml:space="preserve"> multi-class,</w:t>
      </w:r>
      <w:r w:rsidR="495EAF72">
        <w:t xml:space="preserve"> we </w:t>
      </w:r>
      <w:r w:rsidR="32079249">
        <w:t>binarized the output</w:t>
      </w:r>
      <w:r w:rsidR="495EAF72">
        <w:t xml:space="preserve"> </w:t>
      </w:r>
      <w:r w:rsidR="32079249">
        <w:t xml:space="preserve">and </w:t>
      </w:r>
      <w:r w:rsidR="495EAF72">
        <w:t>used one-ver</w:t>
      </w:r>
      <w:r w:rsidR="1857B4C7">
        <w:t xml:space="preserve">sus-rest </w:t>
      </w:r>
      <w:r w:rsidR="72DF8A62">
        <w:t>ROC.</w:t>
      </w:r>
      <w:r w:rsidR="00767713">
        <w:t xml:space="preserve"> </w:t>
      </w:r>
      <w:r w:rsidR="72DF8A62">
        <w:t xml:space="preserve"> </w:t>
      </w:r>
      <w:r w:rsidR="1857B4C7">
        <w:t xml:space="preserve">Shown below are the ROC curves </w:t>
      </w:r>
      <w:r w:rsidR="5AA47301">
        <w:t xml:space="preserve">which were generated by </w:t>
      </w:r>
      <w:r w:rsidR="0A878C28">
        <w:t>plotting the</w:t>
      </w:r>
      <w:r w:rsidR="5AA47301">
        <w:t xml:space="preserve"> </w:t>
      </w:r>
      <w:r w:rsidR="035D2616">
        <w:t>percentages</w:t>
      </w:r>
      <w:r w:rsidR="5AA47301">
        <w:t xml:space="preserve"> of </w:t>
      </w:r>
      <w:r w:rsidR="035D2616">
        <w:t xml:space="preserve">records incorrectly categorized as a particular </w:t>
      </w:r>
      <w:r w:rsidR="64E9DBF4">
        <w:t xml:space="preserve">stage </w:t>
      </w:r>
      <w:r w:rsidR="4024557A">
        <w:t>in an epoch</w:t>
      </w:r>
      <w:r w:rsidR="64E9DBF4">
        <w:t xml:space="preserve"> along the X-axis and the percentage </w:t>
      </w:r>
      <w:r w:rsidR="72979421">
        <w:t xml:space="preserve">of records correctly categorized as a specific stage </w:t>
      </w:r>
      <w:r w:rsidR="1508BAFF">
        <w:t>in an epoch</w:t>
      </w:r>
      <w:r w:rsidR="72979421">
        <w:t xml:space="preserve"> along the Y-axis. </w:t>
      </w:r>
      <w:r w:rsidR="009431D0">
        <w:t xml:space="preserve"> </w:t>
      </w:r>
      <w:r w:rsidR="0D9053D8">
        <w:t xml:space="preserve">As this is a </w:t>
      </w:r>
      <w:r w:rsidR="7F43C77E">
        <w:t>five-</w:t>
      </w:r>
      <w:r w:rsidR="0D9053D8">
        <w:t xml:space="preserve">stage classifier, there are five charts </w:t>
      </w:r>
      <w:r w:rsidR="05FA17C6">
        <w:t xml:space="preserve">shown to demonstrate </w:t>
      </w:r>
      <w:r w:rsidR="0D9053D8">
        <w:t xml:space="preserve">the performance of </w:t>
      </w:r>
      <w:r w:rsidR="798EBEC4">
        <w:t xml:space="preserve">the three </w:t>
      </w:r>
      <w:r w:rsidR="0389067D">
        <w:t>model</w:t>
      </w:r>
      <w:r w:rsidR="681822A0">
        <w:t>s</w:t>
      </w:r>
      <w:r w:rsidR="0389067D">
        <w:t>.</w:t>
      </w:r>
    </w:p>
    <w:p w14:paraId="60410242" w14:textId="34803194" w:rsidR="007D38B4" w:rsidRPr="007D38B4" w:rsidRDefault="0CB39654" w:rsidP="00767713">
      <w:pPr>
        <w:pStyle w:val="AMIABodyText"/>
        <w:spacing w:line="259" w:lineRule="auto"/>
      </w:pPr>
      <w:r>
        <w:t>The closer a ROC curve is to the top left</w:t>
      </w:r>
      <w:r w:rsidR="54AAE9AC">
        <w:t xml:space="preserve"> of the chart</w:t>
      </w:r>
      <w:r>
        <w:t>, the better the model, so when looking at the performance of each of these stages, the model does the best when classifying the Wake stage</w:t>
      </w:r>
      <w:r w:rsidR="21475433">
        <w:t xml:space="preserve">. </w:t>
      </w:r>
      <w:r w:rsidR="00E52D44">
        <w:t xml:space="preserve"> </w:t>
      </w:r>
      <w:r w:rsidR="21475433">
        <w:t>The findings are consistently t</w:t>
      </w:r>
      <w:r w:rsidR="6450A399">
        <w:t>rending in</w:t>
      </w:r>
      <w:r w:rsidR="21475433">
        <w:t xml:space="preserve"> the </w:t>
      </w:r>
      <w:r w:rsidR="6450A399">
        <w:t xml:space="preserve">correct direction, with correct classifications showing as in 70%-80% range for each of the models, although K-Nearest Neighbors performs the best. </w:t>
      </w:r>
    </w:p>
    <w:p w14:paraId="7A058260" w14:textId="31CE3FA3" w:rsidR="384916ED" w:rsidRDefault="6450A399" w:rsidP="00767713">
      <w:pPr>
        <w:pStyle w:val="AMIABodyText"/>
        <w:spacing w:line="259" w:lineRule="auto"/>
      </w:pPr>
      <w:r>
        <w:t>The model does start to struggle when it comes to analyzing the rest of the stages</w:t>
      </w:r>
      <w:r w:rsidR="0D314A9B">
        <w:t>,</w:t>
      </w:r>
      <w:r>
        <w:t xml:space="preserve"> however, with worse results.</w:t>
      </w:r>
      <w:r w:rsidR="00E52D44">
        <w:t xml:space="preserve"> </w:t>
      </w:r>
      <w:r>
        <w:t xml:space="preserve"> The main takeaways from this baseline are that </w:t>
      </w:r>
      <w:r w:rsidR="1783A871">
        <w:t xml:space="preserve">the combination of Motion, HR and Cosine data typically has the best performance compared to other combinations of features. </w:t>
      </w:r>
      <w:r w:rsidR="00E52D44">
        <w:t xml:space="preserve"> </w:t>
      </w:r>
      <w:r w:rsidR="1783A871">
        <w:t>The performance</w:t>
      </w:r>
      <w:r w:rsidR="17282392">
        <w:t>s</w:t>
      </w:r>
      <w:r w:rsidR="1783A871">
        <w:t xml:space="preserve"> of </w:t>
      </w:r>
      <w:r w:rsidR="4383B154">
        <w:t>the different models</w:t>
      </w:r>
      <w:r w:rsidR="1783A871">
        <w:t xml:space="preserve"> at each </w:t>
      </w:r>
      <w:r w:rsidR="4383B154">
        <w:t xml:space="preserve">stage are similar, </w:t>
      </w:r>
      <w:r w:rsidR="6F615BDC">
        <w:t>but</w:t>
      </w:r>
      <w:r w:rsidR="4383B154">
        <w:t xml:space="preserve"> </w:t>
      </w:r>
      <w:r w:rsidR="51826707">
        <w:t>K</w:t>
      </w:r>
      <w:r w:rsidR="4383B154">
        <w:t xml:space="preserve">-Nearest Neighbors </w:t>
      </w:r>
      <w:r w:rsidR="6F615BDC">
        <w:t>still performs</w:t>
      </w:r>
      <w:r w:rsidR="4383B154">
        <w:t xml:space="preserve"> better, which </w:t>
      </w:r>
      <w:r w:rsidR="04086B2D">
        <w:t xml:space="preserve">suggests that clustering algorithms may be effective for </w:t>
      </w:r>
      <w:r w:rsidR="6F615BDC">
        <w:t>these</w:t>
      </w:r>
      <w:r w:rsidR="04086B2D">
        <w:t xml:space="preserve"> classifications</w:t>
      </w:r>
      <w:r w:rsidR="51E5A052">
        <w:t>.  And</w:t>
      </w:r>
      <w:r w:rsidR="04086B2D">
        <w:t xml:space="preserve"> while work will continue to be done to improve the performance of </w:t>
      </w:r>
      <w:r w:rsidR="00C904C8">
        <w:t>Logistic</w:t>
      </w:r>
      <w:r w:rsidR="04086B2D">
        <w:t xml:space="preserve"> Regression and Random Forest, investigating </w:t>
      </w:r>
      <w:r w:rsidR="0E024099">
        <w:t>K</w:t>
      </w:r>
      <w:r w:rsidR="04086B2D">
        <w:t xml:space="preserve">-Nearest </w:t>
      </w:r>
      <w:r w:rsidR="71FA0223">
        <w:t>Neighbors and other similar clustering algorithms will be a high priority.</w:t>
      </w:r>
    </w:p>
    <w:p w14:paraId="1A905774" w14:textId="6ABC6E93" w:rsidR="004A2ABA" w:rsidRDefault="000B1D1F" w:rsidP="7798FD72">
      <w:pPr>
        <w:pStyle w:val="AMIA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19BA029" wp14:editId="4A60A3D0">
                <wp:simplePos x="0" y="0"/>
                <wp:positionH relativeFrom="margin">
                  <wp:align>right</wp:align>
                </wp:positionH>
                <wp:positionV relativeFrom="paragraph">
                  <wp:posOffset>214630</wp:posOffset>
                </wp:positionV>
                <wp:extent cx="5946140" cy="1388745"/>
                <wp:effectExtent l="0" t="0" r="0" b="190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6140" cy="1388745"/>
                          <a:chOff x="0" y="0"/>
                          <a:chExt cx="5946140" cy="1388745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166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57400" y="0"/>
                            <a:ext cx="1821180" cy="1365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0040" y="7620"/>
                            <a:ext cx="1816100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FC2103F" id="Group 13" o:spid="_x0000_s1026" style="position:absolute;margin-left:417pt;margin-top:16.9pt;width:468.2pt;height:109.35pt;z-index:251658240;mso-position-horizontal:right;mso-position-horizontal-relative:margin" coordsize="59461,138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18516;height:1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">
                  <v:imagedata r:id="rId18" o:title=""/>
                </v:shape>
                <v:shape id="Picture 8" o:spid="_x0000_s1028" type="#_x0000_t75" style="position:absolute;left:20574;width:18211;height:13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">
                  <v:imagedata r:id="rId19" o:title=""/>
                </v:shape>
                <v:shape id="Picture 9" o:spid="_x0000_s1029" type="#_x0000_t75" style="position:absolute;left:41300;top:76;width:18161;height:13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">
                  <v:imagedata r:id="rId20" o:title=""/>
                </v:shape>
                <w10:wrap type="topAndBottom" anchorx="margin"/>
              </v:group>
            </w:pict>
          </mc:Fallback>
        </mc:AlternateContent>
      </w:r>
    </w:p>
    <w:p w14:paraId="50286873" w14:textId="744F8906" w:rsidR="00347EA7" w:rsidRDefault="000B1D1F" w:rsidP="7798FD72">
      <w:pPr>
        <w:pStyle w:val="AMIA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54AEE472" wp14:editId="04800A24">
                <wp:simplePos x="0" y="0"/>
                <wp:positionH relativeFrom="margin">
                  <wp:align>right</wp:align>
                </wp:positionH>
                <wp:positionV relativeFrom="paragraph">
                  <wp:posOffset>1668780</wp:posOffset>
                </wp:positionV>
                <wp:extent cx="5943600" cy="1386840"/>
                <wp:effectExtent l="0" t="0" r="0" b="381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386840"/>
                          <a:chOff x="0" y="0"/>
                          <a:chExt cx="5943600" cy="138684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183896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65020" y="15240"/>
                            <a:ext cx="1808480" cy="135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14800" y="0"/>
                            <a:ext cx="18288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2139C1C" id="Group 25" o:spid="_x0000_s1026" style="position:absolute;margin-left:416.8pt;margin-top:131.4pt;width:468pt;height:109.2pt;z-index:251658241;mso-position-horizontal:right;mso-position-horizontal-relative:margin" coordsize="59436,13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">
                <v:shape id="Picture 3" o:spid="_x0000_s1027" type="#_x0000_t75" style="position:absolute;top:76;width:18389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">
                  <v:imagedata r:id="rId24" o:title=""/>
                </v:shape>
                <v:shape id="Picture 10" o:spid="_x0000_s1028" type="#_x0000_t75" style="position:absolute;left:20650;top:152;width:18085;height:135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">
                  <v:imagedata r:id="rId25" o:title=""/>
                </v:shape>
                <v:shape id="Picture 11" o:spid="_x0000_s1029" type="#_x0000_t75" style="position:absolute;left:41148;width:18288;height:13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">
                  <v:imagedata r:id="rId26" o:title=""/>
                </v:shape>
                <w10:wrap type="topAndBottom" anchorx="margin"/>
              </v:group>
            </w:pict>
          </mc:Fallback>
        </mc:AlternateContent>
      </w:r>
      <w:r w:rsidR="00670C57" w:rsidRPr="00670C57">
        <w:t xml:space="preserve"> </w:t>
      </w:r>
    </w:p>
    <w:p w14:paraId="2FB9CF0B" w14:textId="033F5B0B" w:rsidR="004B5D92" w:rsidRDefault="004B5D92" w:rsidP="7798FD72">
      <w:pPr>
        <w:pStyle w:val="AMIABodyText"/>
      </w:pPr>
    </w:p>
    <w:p w14:paraId="7144F15D" w14:textId="4AA232EA" w:rsidR="009A37FB" w:rsidRDefault="000B1D1F" w:rsidP="7798FD72">
      <w:pPr>
        <w:pStyle w:val="AMIA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0F19320A" wp14:editId="46DACE41">
                <wp:simplePos x="0" y="0"/>
                <wp:positionH relativeFrom="margin">
                  <wp:align>right</wp:align>
                </wp:positionH>
                <wp:positionV relativeFrom="paragraph">
                  <wp:posOffset>185420</wp:posOffset>
                </wp:positionV>
                <wp:extent cx="5943600" cy="1409700"/>
                <wp:effectExtent l="0" t="0" r="0" b="0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409700"/>
                          <a:chOff x="0" y="0"/>
                          <a:chExt cx="5943600" cy="140970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1869440" cy="1402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160" y="15240"/>
                            <a:ext cx="1859280" cy="1394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76700" y="0"/>
                            <a:ext cx="1866900" cy="1400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A952C4C" id="Group 16" o:spid="_x0000_s1026" style="position:absolute;margin-left:416.8pt;margin-top:14.6pt;width:468pt;height:111pt;z-index:251658242;mso-position-horizontal:right;mso-position-horizontal-relative:margin" coordsize="59436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">
                <v:shape id="Picture 4" o:spid="_x0000_s1027" type="#_x0000_t75" style="position:absolute;top:76;width:18694;height:140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">
                  <v:imagedata r:id="rId30" o:title=""/>
                </v:shape>
                <v:shape id="Picture 12" o:spid="_x0000_s1028" type="#_x0000_t75" style="position:absolute;left:20421;top:152;width:18593;height:13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">
                  <v:imagedata r:id="rId31" o:title=""/>
                </v:shape>
                <v:shape id="Picture 15" o:spid="_x0000_s1029" type="#_x0000_t75" style="position:absolute;left:40767;width:18669;height:14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">
                  <v:imagedata r:id="rId32" o:title=""/>
                </v:shape>
                <w10:wrap type="topAndBottom" anchorx="margin"/>
              </v:group>
            </w:pict>
          </mc:Fallback>
        </mc:AlternateContent>
      </w:r>
    </w:p>
    <w:p w14:paraId="13E6314E" w14:textId="6CADF331" w:rsidR="009A37FB" w:rsidRDefault="000C7C73" w:rsidP="7798FD72">
      <w:pPr>
        <w:pStyle w:val="AMIABodyTex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4F6FCE35" wp14:editId="7F842B42">
                <wp:simplePos x="0" y="0"/>
                <wp:positionH relativeFrom="margin">
                  <wp:posOffset>68580</wp:posOffset>
                </wp:positionH>
                <wp:positionV relativeFrom="paragraph">
                  <wp:posOffset>1987550</wp:posOffset>
                </wp:positionV>
                <wp:extent cx="5941060" cy="1403985"/>
                <wp:effectExtent l="0" t="0" r="2540" b="5715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1403985"/>
                          <a:chOff x="0" y="0"/>
                          <a:chExt cx="5941060" cy="140398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7620"/>
                            <a:ext cx="1838960" cy="1379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2160" y="15240"/>
                            <a:ext cx="1851660" cy="138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7180" y="0"/>
                            <a:ext cx="1833880" cy="1375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3D587F" id="Group 19" o:spid="_x0000_s1026" style="position:absolute;margin-left:5.4pt;margin-top:156.5pt;width:467.8pt;height:110.55pt;z-index:251658243;mso-position-horizontal-relative:margin" coordsize="59410,14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">
                <v:shape id="Picture 5" o:spid="_x0000_s1027" type="#_x0000_t75" style="position:absolute;top:76;width:18389;height:13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">
                  <v:imagedata r:id="rId36" o:title=""/>
                </v:shape>
                <v:shape id="Picture 17" o:spid="_x0000_s1028" type="#_x0000_t75" style="position:absolute;left:20421;top:152;width:18517;height:138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">
                  <v:imagedata r:id="rId37" o:title=""/>
                </v:shape>
                <v:shape id="Picture 18" o:spid="_x0000_s1029" type="#_x0000_t75" style="position:absolute;left:41071;width:18339;height:13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">
                  <v:imagedata r:id="rId38" o:title=""/>
                </v:shape>
                <w10:wrap type="topAndBottom" anchorx="margin"/>
              </v:group>
            </w:pict>
          </mc:Fallback>
        </mc:AlternateContent>
      </w:r>
    </w:p>
    <w:p w14:paraId="1D20ABB9" w14:textId="77777777" w:rsidR="000B1D1F" w:rsidRDefault="000B1D1F" w:rsidP="75CFD3C1">
      <w:pPr>
        <w:pStyle w:val="AMIABodyText"/>
        <w:jc w:val="center"/>
      </w:pPr>
    </w:p>
    <w:p w14:paraId="24E5D681" w14:textId="77777777" w:rsidR="00862BCA" w:rsidRDefault="00862BCA" w:rsidP="75CFD3C1">
      <w:pPr>
        <w:pStyle w:val="AMIABodyText"/>
        <w:jc w:val="center"/>
      </w:pPr>
    </w:p>
    <w:p w14:paraId="7FD0E96F" w14:textId="73EDE7CD" w:rsidR="00F01448" w:rsidRDefault="00F01448" w:rsidP="75CFD3C1">
      <w:pPr>
        <w:pStyle w:val="AMIABodyText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6143659" wp14:editId="08E291C5">
                <wp:simplePos x="0" y="0"/>
                <wp:positionH relativeFrom="margin">
                  <wp:align>right</wp:align>
                </wp:positionH>
                <wp:positionV relativeFrom="paragraph">
                  <wp:posOffset>2540</wp:posOffset>
                </wp:positionV>
                <wp:extent cx="5941060" cy="1409700"/>
                <wp:effectExtent l="0" t="0" r="2540" b="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060" cy="1409700"/>
                          <a:chOff x="0" y="0"/>
                          <a:chExt cx="5941060" cy="14097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9440" cy="14020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780" y="22860"/>
                            <a:ext cx="18491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1940" y="7620"/>
                            <a:ext cx="1849120" cy="1386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475B118" id="Group 23" o:spid="_x0000_s1026" style="position:absolute;margin-left:416.6pt;margin-top:.2pt;width:467.8pt;height:111pt;z-index:251658244;mso-position-horizontal:right;mso-position-horizontal-relative:margin" coordsize="59410,14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">
                <v:shape id="Picture 7" o:spid="_x0000_s1027" type="#_x0000_t75" style="position:absolute;width:18694;height:14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">
                  <v:imagedata r:id="rId42" o:title=""/>
                </v:shape>
                <v:shape id="Picture 21" o:spid="_x0000_s1028" type="#_x0000_t75" style="position:absolute;left:20497;top:228;width:18492;height:13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">
                  <v:imagedata r:id="rId43" o:title=""/>
                </v:shape>
                <v:shape id="Picture 22" o:spid="_x0000_s1029" type="#_x0000_t75" style="position:absolute;left:40919;top:76;width:18491;height:13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">
                  <v:imagedata r:id="rId44" o:title=""/>
                </v:shape>
                <w10:wrap type="topAndBottom" anchorx="margin"/>
              </v:group>
            </w:pict>
          </mc:Fallback>
        </mc:AlternateContent>
      </w:r>
    </w:p>
    <w:p w14:paraId="06F05B0F" w14:textId="2A3D4C41" w:rsidR="000A0393" w:rsidRDefault="5864E8EF" w:rsidP="001E2BCE">
      <w:pPr>
        <w:pStyle w:val="AMIABodyText"/>
        <w:jc w:val="center"/>
      </w:pPr>
      <w:r>
        <w:t xml:space="preserve">Figure 3. The above charts show </w:t>
      </w:r>
      <w:r w:rsidR="182A7A0E">
        <w:t>one-versus-rest</w:t>
      </w:r>
      <w:r>
        <w:t xml:space="preserve"> ROC curves for Logistic Regression, Random Forest and K-Nearest Nei</w:t>
      </w:r>
      <w:r w:rsidR="146848A6">
        <w:t>ghbors algorithms for a five</w:t>
      </w:r>
      <w:r w:rsidR="003B394E">
        <w:t>-</w:t>
      </w:r>
      <w:r w:rsidR="146848A6">
        <w:t>stage</w:t>
      </w:r>
      <w:r w:rsidR="003B394E">
        <w:t xml:space="preserve"> sleep</w:t>
      </w:r>
      <w:r w:rsidR="146848A6">
        <w:t xml:space="preserve"> classifier.</w:t>
      </w:r>
    </w:p>
    <w:p w14:paraId="2B6DC00D" w14:textId="2E8D109D" w:rsidR="00BA1B36" w:rsidRDefault="6B1EA4B6" w:rsidP="00AE1749">
      <w:pPr>
        <w:pStyle w:val="AMIAHeading"/>
      </w:pPr>
      <w:r>
        <w:t>Discussion</w:t>
      </w:r>
    </w:p>
    <w:p w14:paraId="7125A516" w14:textId="51AA7C21" w:rsidR="100D9580" w:rsidRDefault="100D9580" w:rsidP="6E26D363">
      <w:pPr>
        <w:pStyle w:val="AMIABodyText"/>
      </w:pPr>
      <w:r>
        <w:t xml:space="preserve">While we intended to fully replicate the previous study first, </w:t>
      </w:r>
      <w:r w:rsidR="00001CFC">
        <w:t>we have</w:t>
      </w:r>
      <w:r>
        <w:t xml:space="preserve"> f</w:t>
      </w:r>
      <w:r w:rsidR="26625645">
        <w:t>aced</w:t>
      </w:r>
      <w:r>
        <w:t xml:space="preserve"> a couple of problems.</w:t>
      </w:r>
      <w:r w:rsidR="00767713">
        <w:t xml:space="preserve"> </w:t>
      </w:r>
      <w:r>
        <w:t xml:space="preserve"> Firstly, </w:t>
      </w:r>
      <w:r w:rsidR="2EF76BC6">
        <w:t>in the original paper,</w:t>
      </w:r>
      <w:r>
        <w:t xml:space="preserve"> the </w:t>
      </w:r>
      <w:r w:rsidR="1793F006">
        <w:t>A</w:t>
      </w:r>
      <w:r w:rsidR="57870712">
        <w:t>pple</w:t>
      </w:r>
      <w:r>
        <w:t xml:space="preserve"> watch data is used primarily for training and validating the model. The </w:t>
      </w:r>
      <w:r w:rsidR="3E49677E">
        <w:t xml:space="preserve">model </w:t>
      </w:r>
      <w:r w:rsidR="57870712">
        <w:t>is</w:t>
      </w:r>
      <w:r>
        <w:t xml:space="preserve"> tested against the Multi-Ethnic Study of Atherosclerosis (MESA) dataset.</w:t>
      </w:r>
      <w:r w:rsidR="00767713">
        <w:t xml:space="preserve"> </w:t>
      </w:r>
      <w:r>
        <w:t xml:space="preserve"> We mistakenly </w:t>
      </w:r>
      <w:r w:rsidR="008C0831">
        <w:t>assumed</w:t>
      </w:r>
      <w:r>
        <w:t xml:space="preserve"> it would be easy to request, but it </w:t>
      </w:r>
      <w:r w:rsidR="7F094B68">
        <w:t>appears</w:t>
      </w:r>
      <w:r>
        <w:t xml:space="preserve"> our access requests </w:t>
      </w:r>
      <w:r w:rsidR="60D8CD1A">
        <w:t>are</w:t>
      </w:r>
      <w:r>
        <w:t xml:space="preserve"> taking a </w:t>
      </w:r>
      <w:r w:rsidR="7F094B68">
        <w:t>little</w:t>
      </w:r>
      <w:r>
        <w:t xml:space="preserve"> longer than we </w:t>
      </w:r>
      <w:r w:rsidR="7F094B68">
        <w:t>expected.</w:t>
      </w:r>
      <w:r>
        <w:t xml:space="preserve"> </w:t>
      </w:r>
      <w:r w:rsidR="00767713">
        <w:t xml:space="preserve"> </w:t>
      </w:r>
      <w:r>
        <w:t xml:space="preserve">Secondly, replicating the initial study’s results has been a challenge mostly due to figuring out performance bottlenecks on local machines. </w:t>
      </w:r>
      <w:r w:rsidR="16EE0466">
        <w:t>R</w:t>
      </w:r>
      <w:r>
        <w:t xml:space="preserve">esults for </w:t>
      </w:r>
      <w:r w:rsidR="4B3368E7">
        <w:t>one</w:t>
      </w:r>
      <w:r w:rsidR="2E63F4B9">
        <w:t xml:space="preserve"> </w:t>
      </w:r>
      <w:r>
        <w:t>patient</w:t>
      </w:r>
      <w:r w:rsidR="45B209B8">
        <w:t xml:space="preserve"> </w:t>
      </w:r>
      <w:r w:rsidR="1708D579">
        <w:t>take</w:t>
      </w:r>
      <w:r w:rsidR="45B209B8">
        <w:t xml:space="preserve"> a</w:t>
      </w:r>
      <w:r w:rsidR="6D4CB52A">
        <w:t>t least a few hours</w:t>
      </w:r>
      <w:r w:rsidR="4EE352FC">
        <w:t xml:space="preserve"> to generate</w:t>
      </w:r>
      <w:r>
        <w:t>.</w:t>
      </w:r>
      <w:r w:rsidR="00767713">
        <w:t xml:space="preserve"> </w:t>
      </w:r>
      <w:r w:rsidR="11D0A1DC">
        <w:t xml:space="preserve"> </w:t>
      </w:r>
      <w:r w:rsidR="74EF8935">
        <w:t>Third</w:t>
      </w:r>
      <w:r w:rsidR="11D0A1DC">
        <w:t>, w</w:t>
      </w:r>
      <w:r>
        <w:t xml:space="preserve">e </w:t>
      </w:r>
      <w:r w:rsidR="74EF8935">
        <w:t>originally</w:t>
      </w:r>
      <w:r>
        <w:t xml:space="preserve"> planned to rewrite most of their ETL code to easily</w:t>
      </w:r>
      <w:r w:rsidR="632729C9">
        <w:t xml:space="preserve"> divide the tasks among group members</w:t>
      </w:r>
      <w:r w:rsidR="29C882DA">
        <w:t>.</w:t>
      </w:r>
      <w:r w:rsidR="00767713">
        <w:t xml:space="preserve"> </w:t>
      </w:r>
      <w:r w:rsidR="29C882DA">
        <w:t xml:space="preserve"> However,</w:t>
      </w:r>
      <w:r w:rsidR="632729C9">
        <w:t xml:space="preserve"> </w:t>
      </w:r>
      <w:r w:rsidR="6CE59592">
        <w:t>once we studied the code, we decided to work within the existing code base</w:t>
      </w:r>
      <w:r w:rsidR="16C5B38F">
        <w:t xml:space="preserve"> and run the code the whole way through </w:t>
      </w:r>
      <w:r w:rsidR="7628427E">
        <w:t>on</w:t>
      </w:r>
      <w:r w:rsidR="16C5B38F">
        <w:t xml:space="preserve"> each of our local machines</w:t>
      </w:r>
      <w:r w:rsidR="4ECE6036">
        <w:t>,</w:t>
      </w:r>
      <w:r w:rsidR="47F90128">
        <w:t xml:space="preserve"> </w:t>
      </w:r>
      <w:r w:rsidR="164C3629">
        <w:t>as this</w:t>
      </w:r>
      <w:r w:rsidR="47F90128">
        <w:t xml:space="preserve"> gives us a more thorough idea of the </w:t>
      </w:r>
      <w:r w:rsidR="5ECD233E">
        <w:t xml:space="preserve">entire </w:t>
      </w:r>
      <w:r w:rsidR="47F90128">
        <w:t>implementation</w:t>
      </w:r>
      <w:r w:rsidR="6CE59592">
        <w:t>.</w:t>
      </w:r>
    </w:p>
    <w:p w14:paraId="7EDA646C" w14:textId="7001FCD4" w:rsidR="100D9580" w:rsidRDefault="100D9580" w:rsidP="6611D122">
      <w:pPr>
        <w:pStyle w:val="AMIABodyText"/>
      </w:pPr>
      <w:r>
        <w:t>Given our time</w:t>
      </w:r>
      <w:r w:rsidR="7FA03674">
        <w:t xml:space="preserve"> </w:t>
      </w:r>
      <w:r>
        <w:t>frame, we may have to scale back some of our ambitions.</w:t>
      </w:r>
      <w:r w:rsidR="00767713">
        <w:t xml:space="preserve"> </w:t>
      </w:r>
      <w:r w:rsidR="7C3FEDCA">
        <w:t xml:space="preserve"> </w:t>
      </w:r>
      <w:r>
        <w:t>Particularly, we may not get the MESA dataset in time.</w:t>
      </w:r>
      <w:r w:rsidR="00767713">
        <w:t xml:space="preserve"> </w:t>
      </w:r>
      <w:r>
        <w:t xml:space="preserve"> This leaves u</w:t>
      </w:r>
      <w:r w:rsidR="5293E9D3">
        <w:t>s with some challenges.</w:t>
      </w:r>
      <w:r w:rsidR="00D84E1D">
        <w:t xml:space="preserve"> </w:t>
      </w:r>
      <w:r w:rsidR="5F5661DF">
        <w:t xml:space="preserve"> While we hope to replicate the comprehensiveness of the initial study, we may have to settle for less</w:t>
      </w:r>
      <w:r w:rsidR="66E831C8">
        <w:t xml:space="preserve">. </w:t>
      </w:r>
      <w:r w:rsidR="00767713">
        <w:t xml:space="preserve"> </w:t>
      </w:r>
      <w:r w:rsidR="5F5661DF">
        <w:t xml:space="preserve">Particularly, the initial study compares </w:t>
      </w:r>
      <w:r w:rsidR="6E037DC8">
        <w:t>results against multiple algorithms (</w:t>
      </w:r>
      <w:r w:rsidR="00767713">
        <w:t>Logistic</w:t>
      </w:r>
      <w:r w:rsidR="55391B4E">
        <w:t xml:space="preserve"> Regression, </w:t>
      </w:r>
      <w:r w:rsidR="6E037DC8">
        <w:t xml:space="preserve">Random Forest, KNN, Neural Net). </w:t>
      </w:r>
      <w:r w:rsidR="00767713">
        <w:t xml:space="preserve"> </w:t>
      </w:r>
      <w:r w:rsidR="6E037DC8">
        <w:t>While we may sti</w:t>
      </w:r>
      <w:r w:rsidR="6E7CFB2E">
        <w:t xml:space="preserve">ll be able to replicate these </w:t>
      </w:r>
      <w:r w:rsidR="3BBD57D1">
        <w:t>findings</w:t>
      </w:r>
      <w:r w:rsidR="6E7CFB2E">
        <w:t xml:space="preserve">, we </w:t>
      </w:r>
      <w:r w:rsidR="3BBD57D1">
        <w:t>are likely to choose</w:t>
      </w:r>
      <w:r w:rsidR="7F53E7EF">
        <w:t xml:space="preserve"> just one for our </w:t>
      </w:r>
      <w:r w:rsidR="3BBD57D1">
        <w:t>objectives</w:t>
      </w:r>
      <w:r w:rsidR="10E82D57">
        <w:t xml:space="preserve"> of </w:t>
      </w:r>
      <w:r w:rsidR="2F2D392A">
        <w:t>improving the classification and</w:t>
      </w:r>
      <w:r w:rsidR="3BBD57D1">
        <w:t xml:space="preserve"> </w:t>
      </w:r>
      <w:r w:rsidR="10E82D57">
        <w:t>identifying more sleep stages.</w:t>
      </w:r>
      <w:r w:rsidR="00767713">
        <w:t xml:space="preserve"> </w:t>
      </w:r>
      <w:r w:rsidR="7D04C612">
        <w:t xml:space="preserve"> We </w:t>
      </w:r>
      <w:r w:rsidR="52D127D2">
        <w:t>might</w:t>
      </w:r>
      <w:r w:rsidR="7D04C612">
        <w:t xml:space="preserve"> </w:t>
      </w:r>
      <w:r w:rsidR="53401BBA">
        <w:t>skip</w:t>
      </w:r>
      <w:r w:rsidR="7D04C612">
        <w:t xml:space="preserve"> the neural net as it takes ten times longer than all the others combined.</w:t>
      </w:r>
    </w:p>
    <w:p w14:paraId="32200D36" w14:textId="27F994D6" w:rsidR="33CAEF3E" w:rsidRDefault="60FB18CA" w:rsidP="33CAEF3E">
      <w:pPr>
        <w:pStyle w:val="AMIABodyText"/>
      </w:pPr>
      <w:r>
        <w:t xml:space="preserve">Also, we may have to settle for using the Apple watch dataset as our only dataset. </w:t>
      </w:r>
      <w:r w:rsidR="00767713">
        <w:t xml:space="preserve"> </w:t>
      </w:r>
      <w:r w:rsidR="0B8F62D2">
        <w:t>T</w:t>
      </w:r>
      <w:r>
        <w:t xml:space="preserve">he MESA </w:t>
      </w:r>
      <w:r w:rsidR="17736D97">
        <w:t>data set</w:t>
      </w:r>
      <w:r>
        <w:t xml:space="preserve"> is large and running the entire </w:t>
      </w:r>
      <w:r w:rsidR="17736D97">
        <w:t>data set is unlikely to</w:t>
      </w:r>
      <w:r>
        <w:t xml:space="preserve"> work on our current hardware </w:t>
      </w:r>
      <w:r w:rsidR="2BDE43E6">
        <w:t xml:space="preserve">setups (local workstations). </w:t>
      </w:r>
      <w:r w:rsidR="00767713">
        <w:t xml:space="preserve"> </w:t>
      </w:r>
      <w:r w:rsidR="2BDE43E6">
        <w:t xml:space="preserve">Given the setbacks, we </w:t>
      </w:r>
      <w:r w:rsidR="1737C230">
        <w:t xml:space="preserve">might only use a subset of the </w:t>
      </w:r>
      <w:r w:rsidR="1AADAA18">
        <w:t xml:space="preserve">MESA </w:t>
      </w:r>
      <w:r w:rsidR="1737C230">
        <w:t xml:space="preserve">dataset </w:t>
      </w:r>
      <w:r w:rsidR="5E0AF115">
        <w:t xml:space="preserve">to test </w:t>
      </w:r>
      <w:r w:rsidR="377E736B">
        <w:t>once</w:t>
      </w:r>
      <w:r w:rsidR="2BDE43E6">
        <w:t xml:space="preserve"> we </w:t>
      </w:r>
      <w:r w:rsidR="377E736B">
        <w:t>gain</w:t>
      </w:r>
      <w:r w:rsidR="2BDE43E6">
        <w:t xml:space="preserve"> </w:t>
      </w:r>
      <w:r w:rsidR="377E736B">
        <w:t>access</w:t>
      </w:r>
      <w:r w:rsidR="2BDE43E6">
        <w:t>.</w:t>
      </w:r>
      <w:r w:rsidR="4D10036F">
        <w:t xml:space="preserve"> </w:t>
      </w:r>
    </w:p>
    <w:p w14:paraId="5E8C7CA6" w14:textId="4F9A8210" w:rsidR="00781CE1" w:rsidRDefault="000876BD" w:rsidP="00940944">
      <w:pPr>
        <w:pStyle w:val="AMIAHeading"/>
      </w:pPr>
      <w:r>
        <w:t>Conclusion</w:t>
      </w:r>
      <w:r w:rsidR="0982AD24">
        <w:t>/Optimization</w:t>
      </w:r>
    </w:p>
    <w:p w14:paraId="744DEEDE" w14:textId="14D23AF0" w:rsidR="00F23AD8" w:rsidRDefault="00936C8C" w:rsidP="00940944">
      <w:pPr>
        <w:pStyle w:val="AMIABodyText"/>
      </w:pPr>
      <w:r>
        <w:t xml:space="preserve">The algorithms </w:t>
      </w:r>
      <w:r w:rsidR="002579BF">
        <w:t xml:space="preserve">used in the </w:t>
      </w:r>
      <w:r w:rsidR="00416014">
        <w:t>original work</w:t>
      </w:r>
      <w:r w:rsidR="00CB1EA5">
        <w:t xml:space="preserve"> </w:t>
      </w:r>
      <w:r w:rsidR="3D70962F">
        <w:t>yielded</w:t>
      </w:r>
      <w:r w:rsidR="00DE0184">
        <w:t xml:space="preserve"> </w:t>
      </w:r>
      <w:r w:rsidR="00406970">
        <w:t>a</w:t>
      </w:r>
      <w:r w:rsidR="00260E4F">
        <w:t>cceptable accuracy but left room for improvement.</w:t>
      </w:r>
      <w:r w:rsidR="00767713">
        <w:t xml:space="preserve"> </w:t>
      </w:r>
      <w:r w:rsidR="00260E4F">
        <w:t xml:space="preserve"> </w:t>
      </w:r>
      <w:r w:rsidR="0052525F">
        <w:t xml:space="preserve">We will </w:t>
      </w:r>
      <w:r w:rsidR="00782C27">
        <w:t xml:space="preserve">try applying </w:t>
      </w:r>
      <w:r w:rsidR="00CA72D4">
        <w:t xml:space="preserve">different </w:t>
      </w:r>
      <w:r w:rsidR="0045205E">
        <w:t xml:space="preserve">algorithms other than </w:t>
      </w:r>
      <w:r w:rsidR="00B975E7">
        <w:t xml:space="preserve">Random Forest, Logistic Regression, </w:t>
      </w:r>
      <w:r w:rsidR="00D9372B">
        <w:t xml:space="preserve">and </w:t>
      </w:r>
      <w:r w:rsidR="384B8A93">
        <w:t>K</w:t>
      </w:r>
      <w:r w:rsidR="00B975E7">
        <w:t>-Nearest Neighbors</w:t>
      </w:r>
      <w:r w:rsidR="6494D651">
        <w:t>,</w:t>
      </w:r>
      <w:r w:rsidR="00004644">
        <w:t xml:space="preserve"> such as </w:t>
      </w:r>
      <w:r w:rsidR="00C03A15">
        <w:t xml:space="preserve">Decision Tree and </w:t>
      </w:r>
      <w:r w:rsidR="002B49A3">
        <w:t xml:space="preserve">Support Vector </w:t>
      </w:r>
      <w:r w:rsidR="00130DEC">
        <w:t>Machines</w:t>
      </w:r>
      <w:r w:rsidR="00CA0325">
        <w:t>.</w:t>
      </w:r>
      <w:r w:rsidR="00DA0A62">
        <w:t xml:space="preserve"> </w:t>
      </w:r>
      <w:r w:rsidR="00CA0325">
        <w:t xml:space="preserve"> We </w:t>
      </w:r>
      <w:r w:rsidR="00D325E0">
        <w:t xml:space="preserve">are also </w:t>
      </w:r>
      <w:r w:rsidR="00762675">
        <w:t xml:space="preserve">trying </w:t>
      </w:r>
      <w:r w:rsidR="0079390B">
        <w:t>with tun</w:t>
      </w:r>
      <w:r w:rsidR="00F47DF8">
        <w:t xml:space="preserve">ing and </w:t>
      </w:r>
      <w:r w:rsidR="005C5450">
        <w:t>stacking</w:t>
      </w:r>
      <w:r w:rsidR="000A0F8F">
        <w:t xml:space="preserve"> </w:t>
      </w:r>
      <w:r w:rsidR="00555284">
        <w:t xml:space="preserve">to </w:t>
      </w:r>
      <w:r w:rsidR="6A9CC062">
        <w:t>get</w:t>
      </w:r>
      <w:r w:rsidR="00555284">
        <w:t xml:space="preserve"> the best </w:t>
      </w:r>
      <w:r w:rsidR="00113296">
        <w:t>classification</w:t>
      </w:r>
      <w:r w:rsidR="6A9CC062">
        <w:t xml:space="preserve"> results</w:t>
      </w:r>
      <w:r w:rsidR="00113296">
        <w:t>.</w:t>
      </w:r>
    </w:p>
    <w:p w14:paraId="057E0BC4" w14:textId="0BDDA6A4" w:rsidR="00580EF9" w:rsidRDefault="009A2975" w:rsidP="00940944">
      <w:pPr>
        <w:pStyle w:val="AMIABodyText"/>
      </w:pPr>
      <w:r>
        <w:t>Furthermore, after successfully replicat</w:t>
      </w:r>
      <w:r w:rsidR="0090640A">
        <w:t>ing</w:t>
      </w:r>
      <w:r>
        <w:t xml:space="preserve"> </w:t>
      </w:r>
      <w:r w:rsidR="00FE5E29">
        <w:t>and improv</w:t>
      </w:r>
      <w:r w:rsidR="0019298C">
        <w:t>i</w:t>
      </w:r>
      <w:r w:rsidR="0090640A">
        <w:t>ng the models</w:t>
      </w:r>
      <w:r w:rsidR="004076F2">
        <w:t xml:space="preserve">, we </w:t>
      </w:r>
      <w:r w:rsidR="00EC7B88">
        <w:t>are in the pro</w:t>
      </w:r>
      <w:r w:rsidR="20261614">
        <w:t>c</w:t>
      </w:r>
      <w:r w:rsidR="00EC7B88">
        <w:t>ess of increasing</w:t>
      </w:r>
      <w:r w:rsidR="00746463">
        <w:t xml:space="preserve"> the number of classes </w:t>
      </w:r>
      <w:r w:rsidR="000F6508">
        <w:t>for classification</w:t>
      </w:r>
      <w:r w:rsidR="006F6E41">
        <w:t>.</w:t>
      </w:r>
      <w:r w:rsidR="00E06844">
        <w:t xml:space="preserve"> </w:t>
      </w:r>
      <w:r w:rsidR="00767713">
        <w:t xml:space="preserve"> </w:t>
      </w:r>
      <w:r w:rsidR="00E06844">
        <w:t xml:space="preserve">We are </w:t>
      </w:r>
      <w:r w:rsidR="00D9372B">
        <w:t xml:space="preserve">getting </w:t>
      </w:r>
      <w:r w:rsidR="00B47AF9">
        <w:t xml:space="preserve">some good </w:t>
      </w:r>
      <w:r w:rsidR="00D9372B">
        <w:t>results for</w:t>
      </w:r>
      <w:r w:rsidR="00BD12C0">
        <w:t xml:space="preserve"> </w:t>
      </w:r>
      <w:r w:rsidR="00CB20DE">
        <w:t xml:space="preserve">five </w:t>
      </w:r>
      <w:r w:rsidR="6AACB3B6">
        <w:t>sleep stage</w:t>
      </w:r>
      <w:r w:rsidR="0058148F">
        <w:t xml:space="preserve"> classification </w:t>
      </w:r>
      <w:r w:rsidR="00402984">
        <w:t>(Wake/N1/N2/N3/REM)</w:t>
      </w:r>
      <w:r w:rsidR="0058148F">
        <w:t xml:space="preserve">. </w:t>
      </w:r>
      <w:r w:rsidR="00DA0A62">
        <w:t xml:space="preserve"> </w:t>
      </w:r>
      <w:r w:rsidR="0058148F">
        <w:t xml:space="preserve">We will also try </w:t>
      </w:r>
      <w:r w:rsidR="002F4B8F">
        <w:t xml:space="preserve">to build classification with four </w:t>
      </w:r>
      <w:r w:rsidR="35DE6ECE">
        <w:t xml:space="preserve">sleep stages </w:t>
      </w:r>
      <w:r w:rsidR="00402984">
        <w:t>(Wake/N1+N2/N3/REM</w:t>
      </w:r>
      <w:r w:rsidR="002F4B8F">
        <w:t>)</w:t>
      </w:r>
      <w:r w:rsidR="00E22CE7">
        <w:t>.</w:t>
      </w:r>
    </w:p>
    <w:p w14:paraId="64C1D90D" w14:textId="547E8572" w:rsidR="0045743A" w:rsidRPr="001E2BCE" w:rsidRDefault="00616905" w:rsidP="001E2BCE">
      <w:pPr>
        <w:pStyle w:val="AMIABodyText"/>
      </w:pPr>
      <w:r>
        <w:t xml:space="preserve">With </w:t>
      </w:r>
      <w:r w:rsidR="006B014C">
        <w:t>the development of technology</w:t>
      </w:r>
      <w:r w:rsidR="00EA6390">
        <w:t xml:space="preserve"> and </w:t>
      </w:r>
      <w:r w:rsidR="4E18DC55">
        <w:t>big data, various</w:t>
      </w:r>
      <w:r w:rsidR="007465AC">
        <w:t xml:space="preserve"> </w:t>
      </w:r>
      <w:r w:rsidR="00F62EBE">
        <w:t xml:space="preserve">topics in </w:t>
      </w:r>
      <w:r w:rsidR="4E18DC55">
        <w:t xml:space="preserve">health care </w:t>
      </w:r>
      <w:r w:rsidR="00F62EBE">
        <w:t xml:space="preserve">are </w:t>
      </w:r>
      <w:r w:rsidR="004D0702">
        <w:t xml:space="preserve">being </w:t>
      </w:r>
      <w:r w:rsidR="4E18DC55">
        <w:t xml:space="preserve">studied </w:t>
      </w:r>
      <w:r w:rsidR="000F3126">
        <w:t xml:space="preserve">more </w:t>
      </w:r>
      <w:r w:rsidR="003D5FB4">
        <w:t>efficiently.</w:t>
      </w:r>
      <w:r w:rsidR="00DA0A62">
        <w:t xml:space="preserve"> </w:t>
      </w:r>
      <w:r w:rsidR="00880C1C">
        <w:t xml:space="preserve"> Sleep </w:t>
      </w:r>
      <w:r w:rsidR="00131E12">
        <w:t xml:space="preserve">care </w:t>
      </w:r>
      <w:r w:rsidR="00DC0A44">
        <w:t>is an important part of</w:t>
      </w:r>
      <w:r w:rsidR="006A0715">
        <w:t xml:space="preserve"> well-being</w:t>
      </w:r>
      <w:r w:rsidR="21FB3757">
        <w:t>;</w:t>
      </w:r>
      <w:r w:rsidR="002D4525">
        <w:t xml:space="preserve"> </w:t>
      </w:r>
      <w:r w:rsidR="66090364">
        <w:t xml:space="preserve">hence </w:t>
      </w:r>
      <w:r w:rsidR="0840A519">
        <w:t>many</w:t>
      </w:r>
      <w:r w:rsidR="00564A5B">
        <w:t xml:space="preserve"> </w:t>
      </w:r>
      <w:r w:rsidR="00B3604D">
        <w:t xml:space="preserve">new </w:t>
      </w:r>
      <w:r w:rsidR="00BA47DE">
        <w:t>tech</w:t>
      </w:r>
      <w:r w:rsidR="008B0C9F">
        <w:t xml:space="preserve">nical devices </w:t>
      </w:r>
      <w:r w:rsidR="008C53F0">
        <w:t xml:space="preserve">have been </w:t>
      </w:r>
      <w:r w:rsidR="009644CC">
        <w:t xml:space="preserve">developed </w:t>
      </w:r>
      <w:r w:rsidR="711B27FE">
        <w:t xml:space="preserve">to </w:t>
      </w:r>
      <w:r w:rsidR="13657C5B">
        <w:t>track</w:t>
      </w:r>
      <w:r w:rsidR="711B27FE">
        <w:t xml:space="preserve"> sleep as well as well-being activities</w:t>
      </w:r>
      <w:r w:rsidR="00BB6790">
        <w:t xml:space="preserve">. </w:t>
      </w:r>
      <w:r w:rsidR="00DA0A62">
        <w:t xml:space="preserve"> </w:t>
      </w:r>
      <w:r w:rsidR="00DD559C">
        <w:t>Researching the</w:t>
      </w:r>
      <w:r w:rsidR="0064023D">
        <w:t xml:space="preserve"> data </w:t>
      </w:r>
      <w:r w:rsidR="24448787">
        <w:t>gathered</w:t>
      </w:r>
      <w:r w:rsidR="0064023D">
        <w:t xml:space="preserve"> by these devices</w:t>
      </w:r>
      <w:r w:rsidR="00334E9D">
        <w:t xml:space="preserve"> will contribute</w:t>
      </w:r>
      <w:r w:rsidR="005E3D88">
        <w:t xml:space="preserve"> </w:t>
      </w:r>
      <w:r w:rsidR="00E05F64">
        <w:t>to</w:t>
      </w:r>
      <w:r w:rsidR="002321B4">
        <w:t xml:space="preserve"> </w:t>
      </w:r>
      <w:r w:rsidR="005A6DCD">
        <w:t xml:space="preserve">this </w:t>
      </w:r>
      <w:r w:rsidR="24448787">
        <w:t>trendy</w:t>
      </w:r>
      <w:r w:rsidR="005A6DCD">
        <w:t xml:space="preserve"> </w:t>
      </w:r>
      <w:r w:rsidR="001950C2">
        <w:t xml:space="preserve">way of studying </w:t>
      </w:r>
      <w:r w:rsidR="24448787">
        <w:t>health care.</w:t>
      </w:r>
      <w:r w:rsidR="001950C2">
        <w:t xml:space="preserve"> </w:t>
      </w:r>
      <w:r w:rsidR="00DA0A62">
        <w:t xml:space="preserve"> </w:t>
      </w:r>
      <w:r w:rsidR="00FA365D">
        <w:t xml:space="preserve">We hope this work </w:t>
      </w:r>
      <w:r w:rsidR="006B3F03">
        <w:t xml:space="preserve">can </w:t>
      </w:r>
      <w:r w:rsidR="00AA4274">
        <w:t xml:space="preserve">produce a </w:t>
      </w:r>
      <w:r w:rsidR="009600A6">
        <w:t>well</w:t>
      </w:r>
      <w:r w:rsidR="78C8B0C5">
        <w:t>-</w:t>
      </w:r>
      <w:r w:rsidR="009600A6">
        <w:t>perform</w:t>
      </w:r>
      <w:r w:rsidR="005715CE">
        <w:t>ing classifier</w:t>
      </w:r>
      <w:r w:rsidR="0097360C">
        <w:t xml:space="preserve"> </w:t>
      </w:r>
      <w:r w:rsidR="009809A0">
        <w:t xml:space="preserve">and </w:t>
      </w:r>
      <w:r w:rsidR="78C8B0C5">
        <w:t>obtain</w:t>
      </w:r>
      <w:r w:rsidR="001E2F38">
        <w:t xml:space="preserve"> more</w:t>
      </w:r>
      <w:r w:rsidR="006F586F">
        <w:t xml:space="preserve"> </w:t>
      </w:r>
      <w:r w:rsidR="00D45A30">
        <w:t xml:space="preserve">sleep stages </w:t>
      </w:r>
      <w:r w:rsidR="78C8B0C5">
        <w:t>labeled.</w:t>
      </w:r>
      <w:r w:rsidR="0041441B">
        <w:t xml:space="preserve"> </w:t>
      </w:r>
      <w:r w:rsidR="00DA0A62">
        <w:t xml:space="preserve"> </w:t>
      </w:r>
      <w:r w:rsidR="0041441B">
        <w:t xml:space="preserve">As a result, </w:t>
      </w:r>
      <w:r w:rsidR="002743A2">
        <w:t xml:space="preserve">more detailed and accurate sleep </w:t>
      </w:r>
      <w:r w:rsidR="002A7D4F">
        <w:t xml:space="preserve">information </w:t>
      </w:r>
      <w:r w:rsidR="004B7889">
        <w:t>will be</w:t>
      </w:r>
      <w:r w:rsidR="00D74DB8">
        <w:t xml:space="preserve"> available and help</w:t>
      </w:r>
      <w:r w:rsidR="00BE393C">
        <w:t xml:space="preserve"> </w:t>
      </w:r>
      <w:r w:rsidR="006A5221">
        <w:t xml:space="preserve">in </w:t>
      </w:r>
      <w:r w:rsidR="003E73E6">
        <w:t xml:space="preserve">the work to </w:t>
      </w:r>
      <w:r w:rsidR="00C92CDC">
        <w:t xml:space="preserve">prevent </w:t>
      </w:r>
      <w:r w:rsidR="003E3E5A">
        <w:t xml:space="preserve">and </w:t>
      </w:r>
      <w:r w:rsidR="25DA09E6">
        <w:t>treat</w:t>
      </w:r>
      <w:r w:rsidR="003E3E5A">
        <w:t xml:space="preserve"> </w:t>
      </w:r>
      <w:r w:rsidR="00DD68D7">
        <w:t>sleep disorders.</w:t>
      </w:r>
      <w:r w:rsidR="0045743A">
        <w:br w:type="page"/>
      </w:r>
    </w:p>
    <w:p w14:paraId="0DFC3469" w14:textId="6F0B999D" w:rsidR="00781CE1" w:rsidRPr="00013027" w:rsidRDefault="000876BD" w:rsidP="00013027">
      <w:pPr>
        <w:pStyle w:val="AMIAReferenceHeading"/>
      </w:pPr>
      <w:r>
        <w:t>References</w:t>
      </w:r>
    </w:p>
    <w:p w14:paraId="7374BB3A" w14:textId="5B05D0BA" w:rsidR="0D530B09" w:rsidRDefault="0D530B09" w:rsidP="47EAC128">
      <w:pPr>
        <w:pStyle w:val="AMIAReference"/>
      </w:pPr>
      <w:r>
        <w:t>Tsinalis O, Matthews PM, Guo Y, Zafeiriou S. Automatic sleep stage scoring with single-channel EEG using convolutional neural networks [Internet]. arXiv [stat.ML]. 2016. Available from: http://arxiv.org/abs/1610.01683</w:t>
      </w:r>
    </w:p>
    <w:p w14:paraId="2DA6382A" w14:textId="1A8D3E22" w:rsidR="4416DD37" w:rsidRDefault="4416DD37" w:rsidP="55AEC0A9">
      <w:pPr>
        <w:pStyle w:val="AMIAReference"/>
      </w:pPr>
      <w:r>
        <w:t>Wulff K, Gatti S, Wettstein JG, Foster RG. Sleep and circadian rhythm disruption in psychiatric and neurodegenerative disease. Nat Rev Neurosci. 2010;11(8):589–99.</w:t>
      </w:r>
    </w:p>
    <w:p w14:paraId="0697030C" w14:textId="42602244" w:rsidR="361E3942" w:rsidRDefault="29668525" w:rsidP="361E3942">
      <w:pPr>
        <w:pStyle w:val="AMIAReference"/>
      </w:pPr>
      <w:r>
        <w:t>Samuel N, So E, Djuric U, Diamandis P. Consumer-grade electroencephalography devices as potential tools for early detection of brain tumors. BMC Med. 2021;19(1):16.</w:t>
      </w:r>
    </w:p>
    <w:p w14:paraId="20A2DFDD" w14:textId="3C24CC5F" w:rsidR="7C41F88F" w:rsidRPr="00603332" w:rsidRDefault="29668525" w:rsidP="7C41F88F">
      <w:pPr>
        <w:pStyle w:val="AMIAReference"/>
      </w:pPr>
      <w:r>
        <w:t xml:space="preserve">Walch O, Huang Y, Forger D, Goldstein C. Sleep stage prediction with raw acceleration and photoplethysmography heart rate data derived from a consumer wearable device. Sleep [Internet]. 2019;42(12). Available from: </w:t>
      </w:r>
      <w:hyperlink r:id="rId45">
        <w:r w:rsidR="00C42111">
          <w:t>http://dx.doi.org/10.1093/sleep/zsz180</w:t>
        </w:r>
      </w:hyperlink>
    </w:p>
    <w:p w14:paraId="1CC26B6E" w14:textId="010EF856" w:rsidR="0030402A" w:rsidRDefault="0030402A" w:rsidP="0030402A">
      <w:pPr>
        <w:pStyle w:val="AMIAReference"/>
      </w:pPr>
      <w:r>
        <w:t xml:space="preserve">Zhao M, Yue S, Katabi D, Jaakkola TS, Bianchi MT. Learning sleep stages from radio signals: A conditional adversarial architecture. In 2017. p. 4100–4109,.  </w:t>
      </w:r>
    </w:p>
    <w:p w14:paraId="32F3F9A0" w14:textId="33F17A25" w:rsidR="00C42111" w:rsidRDefault="00EB2C07" w:rsidP="7C41F88F">
      <w:pPr>
        <w:pStyle w:val="AMIAReference"/>
      </w:pPr>
      <w:r w:rsidRPr="00EB2C07">
        <w:t>Zhang GQ, Cui L, Mueller R, Tao S, Kim M, Rueschman M, Mariani S, Mobley D, Redline S. The National Sleep Research Resource: towards a sleep data commons. J Am Med Inform Assoc. 2018 Oct 1;25(10):1351-1358. doi: 10.1093/jamia/ocy064. PMID: 29860441; PMCID: PMC6188513.</w:t>
      </w:r>
    </w:p>
    <w:p w14:paraId="59DA93EA" w14:textId="792006CB" w:rsidR="000876BD" w:rsidRDefault="00311EEB" w:rsidP="0084562E">
      <w:pPr>
        <w:pStyle w:val="AMIAReference"/>
      </w:pPr>
      <w:r w:rsidRPr="00311EEB">
        <w:t>Chen X, Wang R, Zee P, Lutsey PL, Javaheri S, Alcántara C, Jackson CL, Williams MA, Redline S. Racial/Ethnic Differences in Sleep Disturbances: The Multi-Ethnic Study of Atherosclerosis (MESA). Sleep. 2015 Jun 1;38(6):877-88. doi: 10.5665/sleep.4732. PMID: 25409106; PMCID: PMC4434554.</w:t>
      </w:r>
    </w:p>
    <w:p w14:paraId="6C5A29EA" w14:textId="792006CB" w:rsidR="0084562E" w:rsidRDefault="0084562E" w:rsidP="0084562E">
      <w:pPr>
        <w:pStyle w:val="AMIAReference"/>
      </w:pPr>
      <w:r>
        <w:t>Krystle Minkoff, 2016. "Sleep: The Evolution of Sleep Medicine in Neurology (Part One)," Open Access Journal of Neurology &amp; Neurosurgery, Juniper Publishers Inc., vol. 2(1), pages 7-8, December.</w:t>
      </w:r>
    </w:p>
    <w:p w14:paraId="33BD0D9E" w14:textId="234A16D2" w:rsidR="00013027" w:rsidRDefault="00013027" w:rsidP="3BB57661">
      <w:pPr>
        <w:pStyle w:val="AMIAReference"/>
        <w:numPr>
          <w:ilvl w:val="0"/>
          <w:numId w:val="0"/>
        </w:numPr>
        <w:sectPr w:rsidR="00013027" w:rsidSect="00EF1081">
          <w:type w:val="continuous"/>
          <w:pgSz w:w="12240" w:h="15840" w:code="1"/>
          <w:pgMar w:top="1440" w:right="1440" w:bottom="1440" w:left="1440" w:header="720" w:footer="720" w:gutter="0"/>
          <w:cols w:space="720"/>
        </w:sectPr>
      </w:pPr>
    </w:p>
    <w:p w14:paraId="446A0E8D" w14:textId="77777777" w:rsidR="0084562E" w:rsidRDefault="0084562E" w:rsidP="0084562E">
      <w:pPr>
        <w:pStyle w:val="AMIAReference"/>
        <w:numPr>
          <w:ilvl w:val="0"/>
          <w:numId w:val="0"/>
        </w:numPr>
        <w:ind w:left="360"/>
      </w:pPr>
    </w:p>
    <w:sectPr w:rsidR="0084562E" w:rsidSect="00EF1081">
      <w:type w:val="continuous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D0AA4E" w14:textId="77777777" w:rsidR="00B04228" w:rsidRDefault="00B04228">
      <w:r>
        <w:separator/>
      </w:r>
    </w:p>
  </w:endnote>
  <w:endnote w:type="continuationSeparator" w:id="0">
    <w:p w14:paraId="23CE4C27" w14:textId="77777777" w:rsidR="00B04228" w:rsidRDefault="00B04228">
      <w:r>
        <w:continuationSeparator/>
      </w:r>
    </w:p>
  </w:endnote>
  <w:endnote w:type="continuationNotice" w:id="1">
    <w:p w14:paraId="51269047" w14:textId="77777777" w:rsidR="00B04228" w:rsidRDefault="00B0422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13895" w14:textId="77777777" w:rsidR="000876BD" w:rsidRDefault="00880AE8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0876B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876BD">
      <w:rPr>
        <w:rStyle w:val="PageNumber"/>
        <w:noProof/>
      </w:rPr>
      <w:t>1</w:t>
    </w:r>
    <w:r>
      <w:rPr>
        <w:rStyle w:val="PageNumber"/>
      </w:rPr>
      <w:fldChar w:fldCharType="end"/>
    </w:r>
  </w:p>
  <w:p w14:paraId="7B74721C" w14:textId="77777777" w:rsidR="000876BD" w:rsidRDefault="000876B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5E37A4" w14:textId="77777777" w:rsidR="000876BD" w:rsidRDefault="000876BD">
    <w:pPr>
      <w:pStyle w:val="Footer"/>
      <w:framePr w:wrap="around" w:vAnchor="text" w:hAnchor="margin" w:xAlign="right" w:y="1"/>
      <w:rPr>
        <w:rStyle w:val="PageNumber"/>
      </w:rPr>
    </w:pPr>
  </w:p>
  <w:p w14:paraId="69897394" w14:textId="77777777" w:rsidR="000876BD" w:rsidRDefault="000876B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A5E790" w14:textId="77777777" w:rsidR="00B04228" w:rsidRDefault="00B04228">
      <w:r>
        <w:separator/>
      </w:r>
    </w:p>
  </w:footnote>
  <w:footnote w:type="continuationSeparator" w:id="0">
    <w:p w14:paraId="47F7C4D8" w14:textId="77777777" w:rsidR="00B04228" w:rsidRDefault="00B04228">
      <w:r>
        <w:continuationSeparator/>
      </w:r>
    </w:p>
  </w:footnote>
  <w:footnote w:type="continuationNotice" w:id="1">
    <w:p w14:paraId="5C5A6A1E" w14:textId="77777777" w:rsidR="00B04228" w:rsidRDefault="00B0422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0540820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DC20734" w14:textId="537DD8E7" w:rsidR="00BA13E3" w:rsidRDefault="00BA13E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01663C3" w14:textId="2DA6BE75" w:rsidR="00336683" w:rsidRDefault="00336683" w:rsidP="00336683">
    <w:pPr>
      <w:pStyle w:val="Header"/>
      <w:jc w:val="right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m/D4/19di8v/ud" id="SseoQKBI"/>
  </int:Manifest>
  <int:Observations>
    <int:Content id="SseoQKBI">
      <int:Rejection type="AugLoop_Text_Critique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E095F"/>
    <w:multiLevelType w:val="hybridMultilevel"/>
    <w:tmpl w:val="FFFFFFFF"/>
    <w:lvl w:ilvl="0" w:tplc="54329AB8">
      <w:start w:val="1"/>
      <w:numFmt w:val="decimal"/>
      <w:lvlText w:val="%1."/>
      <w:lvlJc w:val="left"/>
      <w:pPr>
        <w:ind w:left="720" w:hanging="360"/>
      </w:pPr>
    </w:lvl>
    <w:lvl w:ilvl="1" w:tplc="10CE2822">
      <w:start w:val="1"/>
      <w:numFmt w:val="lowerLetter"/>
      <w:lvlText w:val="%2."/>
      <w:lvlJc w:val="left"/>
      <w:pPr>
        <w:ind w:left="1440" w:hanging="360"/>
      </w:pPr>
    </w:lvl>
    <w:lvl w:ilvl="2" w:tplc="FAEA831E">
      <w:start w:val="1"/>
      <w:numFmt w:val="lowerRoman"/>
      <w:lvlText w:val="%3."/>
      <w:lvlJc w:val="right"/>
      <w:pPr>
        <w:ind w:left="2160" w:hanging="180"/>
      </w:pPr>
    </w:lvl>
    <w:lvl w:ilvl="3" w:tplc="9952858C">
      <w:start w:val="1"/>
      <w:numFmt w:val="decimal"/>
      <w:lvlText w:val="%4."/>
      <w:lvlJc w:val="left"/>
      <w:pPr>
        <w:ind w:left="2880" w:hanging="360"/>
      </w:pPr>
    </w:lvl>
    <w:lvl w:ilvl="4" w:tplc="ED94ED34">
      <w:start w:val="1"/>
      <w:numFmt w:val="lowerLetter"/>
      <w:lvlText w:val="%5."/>
      <w:lvlJc w:val="left"/>
      <w:pPr>
        <w:ind w:left="3600" w:hanging="360"/>
      </w:pPr>
    </w:lvl>
    <w:lvl w:ilvl="5" w:tplc="A042A400">
      <w:start w:val="1"/>
      <w:numFmt w:val="lowerRoman"/>
      <w:lvlText w:val="%6."/>
      <w:lvlJc w:val="right"/>
      <w:pPr>
        <w:ind w:left="4320" w:hanging="180"/>
      </w:pPr>
    </w:lvl>
    <w:lvl w:ilvl="6" w:tplc="2BE68F44">
      <w:start w:val="1"/>
      <w:numFmt w:val="decimal"/>
      <w:lvlText w:val="%7."/>
      <w:lvlJc w:val="left"/>
      <w:pPr>
        <w:ind w:left="5040" w:hanging="360"/>
      </w:pPr>
    </w:lvl>
    <w:lvl w:ilvl="7" w:tplc="B82A9EB6">
      <w:start w:val="1"/>
      <w:numFmt w:val="lowerLetter"/>
      <w:lvlText w:val="%8."/>
      <w:lvlJc w:val="left"/>
      <w:pPr>
        <w:ind w:left="5760" w:hanging="360"/>
      </w:pPr>
    </w:lvl>
    <w:lvl w:ilvl="8" w:tplc="4A4477B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9537C8"/>
    <w:multiLevelType w:val="singleLevel"/>
    <w:tmpl w:val="B9C09148"/>
    <w:lvl w:ilvl="0">
      <w:start w:val="1"/>
      <w:numFmt w:val="decimal"/>
      <w:pStyle w:val="AMIAReference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2" w15:restartNumberingAfterBreak="0">
    <w:nsid w:val="07F5638D"/>
    <w:multiLevelType w:val="hybridMultilevel"/>
    <w:tmpl w:val="FFFFFFFF"/>
    <w:lvl w:ilvl="0" w:tplc="A3440A7C">
      <w:start w:val="1"/>
      <w:numFmt w:val="decimal"/>
      <w:lvlText w:val="%1."/>
      <w:lvlJc w:val="left"/>
      <w:pPr>
        <w:ind w:left="720" w:hanging="360"/>
      </w:pPr>
    </w:lvl>
    <w:lvl w:ilvl="1" w:tplc="AEEC1B56">
      <w:start w:val="1"/>
      <w:numFmt w:val="lowerLetter"/>
      <w:lvlText w:val="%2."/>
      <w:lvlJc w:val="left"/>
      <w:pPr>
        <w:ind w:left="1440" w:hanging="360"/>
      </w:pPr>
    </w:lvl>
    <w:lvl w:ilvl="2" w:tplc="0EB20594">
      <w:start w:val="1"/>
      <w:numFmt w:val="lowerRoman"/>
      <w:lvlText w:val="%3."/>
      <w:lvlJc w:val="right"/>
      <w:pPr>
        <w:ind w:left="2160" w:hanging="180"/>
      </w:pPr>
    </w:lvl>
    <w:lvl w:ilvl="3" w:tplc="37D4290C">
      <w:start w:val="1"/>
      <w:numFmt w:val="decimal"/>
      <w:lvlText w:val="%4."/>
      <w:lvlJc w:val="left"/>
      <w:pPr>
        <w:ind w:left="2880" w:hanging="360"/>
      </w:pPr>
    </w:lvl>
    <w:lvl w:ilvl="4" w:tplc="1C64717E">
      <w:start w:val="1"/>
      <w:numFmt w:val="lowerLetter"/>
      <w:lvlText w:val="%5."/>
      <w:lvlJc w:val="left"/>
      <w:pPr>
        <w:ind w:left="3600" w:hanging="360"/>
      </w:pPr>
    </w:lvl>
    <w:lvl w:ilvl="5" w:tplc="89CE3CCE">
      <w:start w:val="1"/>
      <w:numFmt w:val="lowerRoman"/>
      <w:lvlText w:val="%6."/>
      <w:lvlJc w:val="right"/>
      <w:pPr>
        <w:ind w:left="4320" w:hanging="180"/>
      </w:pPr>
    </w:lvl>
    <w:lvl w:ilvl="6" w:tplc="1AE08368">
      <w:start w:val="1"/>
      <w:numFmt w:val="decimal"/>
      <w:lvlText w:val="%7."/>
      <w:lvlJc w:val="left"/>
      <w:pPr>
        <w:ind w:left="5040" w:hanging="360"/>
      </w:pPr>
    </w:lvl>
    <w:lvl w:ilvl="7" w:tplc="C05AD5DE">
      <w:start w:val="1"/>
      <w:numFmt w:val="lowerLetter"/>
      <w:lvlText w:val="%8."/>
      <w:lvlJc w:val="left"/>
      <w:pPr>
        <w:ind w:left="5760" w:hanging="360"/>
      </w:pPr>
    </w:lvl>
    <w:lvl w:ilvl="8" w:tplc="54AA8DB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F609D"/>
    <w:multiLevelType w:val="hybridMultilevel"/>
    <w:tmpl w:val="FFFFFFFF"/>
    <w:lvl w:ilvl="0" w:tplc="7A9657C0">
      <w:start w:val="1"/>
      <w:numFmt w:val="decimal"/>
      <w:lvlText w:val="%1."/>
      <w:lvlJc w:val="left"/>
      <w:pPr>
        <w:ind w:left="720" w:hanging="360"/>
      </w:pPr>
    </w:lvl>
    <w:lvl w:ilvl="1" w:tplc="C9927248">
      <w:start w:val="1"/>
      <w:numFmt w:val="lowerLetter"/>
      <w:lvlText w:val="%2."/>
      <w:lvlJc w:val="left"/>
      <w:pPr>
        <w:ind w:left="1440" w:hanging="360"/>
      </w:pPr>
    </w:lvl>
    <w:lvl w:ilvl="2" w:tplc="C1964656">
      <w:start w:val="1"/>
      <w:numFmt w:val="lowerRoman"/>
      <w:lvlText w:val="%3."/>
      <w:lvlJc w:val="right"/>
      <w:pPr>
        <w:ind w:left="2160" w:hanging="180"/>
      </w:pPr>
    </w:lvl>
    <w:lvl w:ilvl="3" w:tplc="DB6C3E46">
      <w:start w:val="1"/>
      <w:numFmt w:val="decimal"/>
      <w:lvlText w:val="%4."/>
      <w:lvlJc w:val="left"/>
      <w:pPr>
        <w:ind w:left="2880" w:hanging="360"/>
      </w:pPr>
    </w:lvl>
    <w:lvl w:ilvl="4" w:tplc="7F905E08">
      <w:start w:val="1"/>
      <w:numFmt w:val="lowerLetter"/>
      <w:lvlText w:val="%5."/>
      <w:lvlJc w:val="left"/>
      <w:pPr>
        <w:ind w:left="3600" w:hanging="360"/>
      </w:pPr>
    </w:lvl>
    <w:lvl w:ilvl="5" w:tplc="DC4A87C2">
      <w:start w:val="1"/>
      <w:numFmt w:val="lowerRoman"/>
      <w:lvlText w:val="%6."/>
      <w:lvlJc w:val="right"/>
      <w:pPr>
        <w:ind w:left="4320" w:hanging="180"/>
      </w:pPr>
    </w:lvl>
    <w:lvl w:ilvl="6" w:tplc="9092BFCA">
      <w:start w:val="1"/>
      <w:numFmt w:val="decimal"/>
      <w:lvlText w:val="%7."/>
      <w:lvlJc w:val="left"/>
      <w:pPr>
        <w:ind w:left="5040" w:hanging="360"/>
      </w:pPr>
    </w:lvl>
    <w:lvl w:ilvl="7" w:tplc="19CC2C96">
      <w:start w:val="1"/>
      <w:numFmt w:val="lowerLetter"/>
      <w:lvlText w:val="%8."/>
      <w:lvlJc w:val="left"/>
      <w:pPr>
        <w:ind w:left="5760" w:hanging="360"/>
      </w:pPr>
    </w:lvl>
    <w:lvl w:ilvl="8" w:tplc="EB8E4C9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32EA6"/>
    <w:multiLevelType w:val="hybridMultilevel"/>
    <w:tmpl w:val="FFFFFFFF"/>
    <w:lvl w:ilvl="0" w:tplc="8530E3A2">
      <w:start w:val="1"/>
      <w:numFmt w:val="decimal"/>
      <w:lvlText w:val="%1."/>
      <w:lvlJc w:val="left"/>
      <w:pPr>
        <w:ind w:left="720" w:hanging="360"/>
      </w:pPr>
    </w:lvl>
    <w:lvl w:ilvl="1" w:tplc="46802270">
      <w:start w:val="1"/>
      <w:numFmt w:val="lowerLetter"/>
      <w:lvlText w:val="%2."/>
      <w:lvlJc w:val="left"/>
      <w:pPr>
        <w:ind w:left="1440" w:hanging="360"/>
      </w:pPr>
    </w:lvl>
    <w:lvl w:ilvl="2" w:tplc="A1B66E4E">
      <w:start w:val="1"/>
      <w:numFmt w:val="lowerRoman"/>
      <w:lvlText w:val="%3."/>
      <w:lvlJc w:val="right"/>
      <w:pPr>
        <w:ind w:left="2160" w:hanging="180"/>
      </w:pPr>
    </w:lvl>
    <w:lvl w:ilvl="3" w:tplc="0F5A371C">
      <w:start w:val="1"/>
      <w:numFmt w:val="decimal"/>
      <w:lvlText w:val="%4."/>
      <w:lvlJc w:val="left"/>
      <w:pPr>
        <w:ind w:left="2880" w:hanging="360"/>
      </w:pPr>
    </w:lvl>
    <w:lvl w:ilvl="4" w:tplc="9FA2AF24">
      <w:start w:val="1"/>
      <w:numFmt w:val="lowerLetter"/>
      <w:lvlText w:val="%5."/>
      <w:lvlJc w:val="left"/>
      <w:pPr>
        <w:ind w:left="3600" w:hanging="360"/>
      </w:pPr>
    </w:lvl>
    <w:lvl w:ilvl="5" w:tplc="63A2B0F0">
      <w:start w:val="1"/>
      <w:numFmt w:val="lowerRoman"/>
      <w:lvlText w:val="%6."/>
      <w:lvlJc w:val="right"/>
      <w:pPr>
        <w:ind w:left="4320" w:hanging="180"/>
      </w:pPr>
    </w:lvl>
    <w:lvl w:ilvl="6" w:tplc="8550B648">
      <w:start w:val="1"/>
      <w:numFmt w:val="decimal"/>
      <w:lvlText w:val="%7."/>
      <w:lvlJc w:val="left"/>
      <w:pPr>
        <w:ind w:left="5040" w:hanging="360"/>
      </w:pPr>
    </w:lvl>
    <w:lvl w:ilvl="7" w:tplc="69A680FA">
      <w:start w:val="1"/>
      <w:numFmt w:val="lowerLetter"/>
      <w:lvlText w:val="%8."/>
      <w:lvlJc w:val="left"/>
      <w:pPr>
        <w:ind w:left="5760" w:hanging="360"/>
      </w:pPr>
    </w:lvl>
    <w:lvl w:ilvl="8" w:tplc="7EDAE33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281517"/>
    <w:multiLevelType w:val="hybridMultilevel"/>
    <w:tmpl w:val="FFFFFFFF"/>
    <w:lvl w:ilvl="0" w:tplc="7158A066">
      <w:start w:val="1"/>
      <w:numFmt w:val="decimal"/>
      <w:lvlText w:val="%1."/>
      <w:lvlJc w:val="left"/>
      <w:pPr>
        <w:ind w:left="720" w:hanging="360"/>
      </w:pPr>
    </w:lvl>
    <w:lvl w:ilvl="1" w:tplc="0CAA22D8">
      <w:start w:val="1"/>
      <w:numFmt w:val="lowerLetter"/>
      <w:lvlText w:val="%2."/>
      <w:lvlJc w:val="left"/>
      <w:pPr>
        <w:ind w:left="1440" w:hanging="360"/>
      </w:pPr>
    </w:lvl>
    <w:lvl w:ilvl="2" w:tplc="0714D804">
      <w:start w:val="1"/>
      <w:numFmt w:val="lowerRoman"/>
      <w:lvlText w:val="%3."/>
      <w:lvlJc w:val="right"/>
      <w:pPr>
        <w:ind w:left="2160" w:hanging="180"/>
      </w:pPr>
    </w:lvl>
    <w:lvl w:ilvl="3" w:tplc="8B54B520">
      <w:start w:val="1"/>
      <w:numFmt w:val="decimal"/>
      <w:lvlText w:val="%4."/>
      <w:lvlJc w:val="left"/>
      <w:pPr>
        <w:ind w:left="2880" w:hanging="360"/>
      </w:pPr>
    </w:lvl>
    <w:lvl w:ilvl="4" w:tplc="211C85B6">
      <w:start w:val="1"/>
      <w:numFmt w:val="lowerLetter"/>
      <w:lvlText w:val="%5."/>
      <w:lvlJc w:val="left"/>
      <w:pPr>
        <w:ind w:left="3600" w:hanging="360"/>
      </w:pPr>
    </w:lvl>
    <w:lvl w:ilvl="5" w:tplc="2DC8A338">
      <w:start w:val="1"/>
      <w:numFmt w:val="lowerRoman"/>
      <w:lvlText w:val="%6."/>
      <w:lvlJc w:val="right"/>
      <w:pPr>
        <w:ind w:left="4320" w:hanging="180"/>
      </w:pPr>
    </w:lvl>
    <w:lvl w:ilvl="6" w:tplc="49BAE9F4">
      <w:start w:val="1"/>
      <w:numFmt w:val="decimal"/>
      <w:lvlText w:val="%7."/>
      <w:lvlJc w:val="left"/>
      <w:pPr>
        <w:ind w:left="5040" w:hanging="360"/>
      </w:pPr>
    </w:lvl>
    <w:lvl w:ilvl="7" w:tplc="BACA6852">
      <w:start w:val="1"/>
      <w:numFmt w:val="lowerLetter"/>
      <w:lvlText w:val="%8."/>
      <w:lvlJc w:val="left"/>
      <w:pPr>
        <w:ind w:left="5760" w:hanging="360"/>
      </w:pPr>
    </w:lvl>
    <w:lvl w:ilvl="8" w:tplc="AD7258BE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887A2A"/>
    <w:multiLevelType w:val="hybridMultilevel"/>
    <w:tmpl w:val="FFFFFFFF"/>
    <w:lvl w:ilvl="0" w:tplc="066EF834">
      <w:start w:val="1"/>
      <w:numFmt w:val="decimal"/>
      <w:lvlText w:val="%1."/>
      <w:lvlJc w:val="left"/>
      <w:pPr>
        <w:ind w:left="720" w:hanging="360"/>
      </w:pPr>
    </w:lvl>
    <w:lvl w:ilvl="1" w:tplc="798A2ECE">
      <w:start w:val="1"/>
      <w:numFmt w:val="lowerLetter"/>
      <w:lvlText w:val="%2."/>
      <w:lvlJc w:val="left"/>
      <w:pPr>
        <w:ind w:left="1440" w:hanging="360"/>
      </w:pPr>
    </w:lvl>
    <w:lvl w:ilvl="2" w:tplc="F55A06CE">
      <w:start w:val="1"/>
      <w:numFmt w:val="lowerRoman"/>
      <w:lvlText w:val="%3."/>
      <w:lvlJc w:val="right"/>
      <w:pPr>
        <w:ind w:left="2160" w:hanging="180"/>
      </w:pPr>
    </w:lvl>
    <w:lvl w:ilvl="3" w:tplc="51AA497A">
      <w:start w:val="1"/>
      <w:numFmt w:val="decimal"/>
      <w:lvlText w:val="%4."/>
      <w:lvlJc w:val="left"/>
      <w:pPr>
        <w:ind w:left="2880" w:hanging="360"/>
      </w:pPr>
    </w:lvl>
    <w:lvl w:ilvl="4" w:tplc="3210EE84">
      <w:start w:val="1"/>
      <w:numFmt w:val="lowerLetter"/>
      <w:lvlText w:val="%5."/>
      <w:lvlJc w:val="left"/>
      <w:pPr>
        <w:ind w:left="3600" w:hanging="360"/>
      </w:pPr>
    </w:lvl>
    <w:lvl w:ilvl="5" w:tplc="FADEBC8E">
      <w:start w:val="1"/>
      <w:numFmt w:val="lowerRoman"/>
      <w:lvlText w:val="%6."/>
      <w:lvlJc w:val="right"/>
      <w:pPr>
        <w:ind w:left="4320" w:hanging="180"/>
      </w:pPr>
    </w:lvl>
    <w:lvl w:ilvl="6" w:tplc="2F2AE99C">
      <w:start w:val="1"/>
      <w:numFmt w:val="decimal"/>
      <w:lvlText w:val="%7."/>
      <w:lvlJc w:val="left"/>
      <w:pPr>
        <w:ind w:left="5040" w:hanging="360"/>
      </w:pPr>
    </w:lvl>
    <w:lvl w:ilvl="7" w:tplc="C166F5FA">
      <w:start w:val="1"/>
      <w:numFmt w:val="lowerLetter"/>
      <w:lvlText w:val="%8."/>
      <w:lvlJc w:val="left"/>
      <w:pPr>
        <w:ind w:left="5760" w:hanging="360"/>
      </w:pPr>
    </w:lvl>
    <w:lvl w:ilvl="8" w:tplc="411C4164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F5A5631"/>
    <w:multiLevelType w:val="hybridMultilevel"/>
    <w:tmpl w:val="FFFFFFFF"/>
    <w:lvl w:ilvl="0" w:tplc="AB927D94">
      <w:start w:val="1"/>
      <w:numFmt w:val="decimal"/>
      <w:lvlText w:val="%1."/>
      <w:lvlJc w:val="left"/>
      <w:pPr>
        <w:ind w:left="720" w:hanging="360"/>
      </w:pPr>
    </w:lvl>
    <w:lvl w:ilvl="1" w:tplc="0DB2E10E">
      <w:start w:val="1"/>
      <w:numFmt w:val="lowerLetter"/>
      <w:lvlText w:val="%2."/>
      <w:lvlJc w:val="left"/>
      <w:pPr>
        <w:ind w:left="1440" w:hanging="360"/>
      </w:pPr>
    </w:lvl>
    <w:lvl w:ilvl="2" w:tplc="887696FA">
      <w:start w:val="1"/>
      <w:numFmt w:val="lowerRoman"/>
      <w:lvlText w:val="%3."/>
      <w:lvlJc w:val="right"/>
      <w:pPr>
        <w:ind w:left="2160" w:hanging="180"/>
      </w:pPr>
    </w:lvl>
    <w:lvl w:ilvl="3" w:tplc="8460C646">
      <w:start w:val="1"/>
      <w:numFmt w:val="decimal"/>
      <w:lvlText w:val="%4."/>
      <w:lvlJc w:val="left"/>
      <w:pPr>
        <w:ind w:left="2880" w:hanging="360"/>
      </w:pPr>
    </w:lvl>
    <w:lvl w:ilvl="4" w:tplc="DF1820B4">
      <w:start w:val="1"/>
      <w:numFmt w:val="lowerLetter"/>
      <w:lvlText w:val="%5."/>
      <w:lvlJc w:val="left"/>
      <w:pPr>
        <w:ind w:left="3600" w:hanging="360"/>
      </w:pPr>
    </w:lvl>
    <w:lvl w:ilvl="5" w:tplc="12408FDC">
      <w:start w:val="1"/>
      <w:numFmt w:val="lowerRoman"/>
      <w:lvlText w:val="%6."/>
      <w:lvlJc w:val="right"/>
      <w:pPr>
        <w:ind w:left="4320" w:hanging="180"/>
      </w:pPr>
    </w:lvl>
    <w:lvl w:ilvl="6" w:tplc="7DFA3E04">
      <w:start w:val="1"/>
      <w:numFmt w:val="decimal"/>
      <w:lvlText w:val="%7."/>
      <w:lvlJc w:val="left"/>
      <w:pPr>
        <w:ind w:left="5040" w:hanging="360"/>
      </w:pPr>
    </w:lvl>
    <w:lvl w:ilvl="7" w:tplc="A788829E">
      <w:start w:val="1"/>
      <w:numFmt w:val="lowerLetter"/>
      <w:lvlText w:val="%8."/>
      <w:lvlJc w:val="left"/>
      <w:pPr>
        <w:ind w:left="5760" w:hanging="360"/>
      </w:pPr>
    </w:lvl>
    <w:lvl w:ilvl="8" w:tplc="815C4D9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294C5D"/>
    <w:multiLevelType w:val="hybridMultilevel"/>
    <w:tmpl w:val="FFFFFFFF"/>
    <w:lvl w:ilvl="0" w:tplc="A90A6260">
      <w:start w:val="1"/>
      <w:numFmt w:val="decimal"/>
      <w:lvlText w:val="%1."/>
      <w:lvlJc w:val="left"/>
      <w:pPr>
        <w:ind w:left="720" w:hanging="360"/>
      </w:pPr>
    </w:lvl>
    <w:lvl w:ilvl="1" w:tplc="9B6278C2">
      <w:start w:val="1"/>
      <w:numFmt w:val="lowerLetter"/>
      <w:lvlText w:val="%2."/>
      <w:lvlJc w:val="left"/>
      <w:pPr>
        <w:ind w:left="1440" w:hanging="360"/>
      </w:pPr>
    </w:lvl>
    <w:lvl w:ilvl="2" w:tplc="075CA500">
      <w:start w:val="1"/>
      <w:numFmt w:val="lowerRoman"/>
      <w:lvlText w:val="%3."/>
      <w:lvlJc w:val="right"/>
      <w:pPr>
        <w:ind w:left="2160" w:hanging="180"/>
      </w:pPr>
    </w:lvl>
    <w:lvl w:ilvl="3" w:tplc="9E1E6A94">
      <w:start w:val="1"/>
      <w:numFmt w:val="decimal"/>
      <w:lvlText w:val="%4."/>
      <w:lvlJc w:val="left"/>
      <w:pPr>
        <w:ind w:left="2880" w:hanging="360"/>
      </w:pPr>
    </w:lvl>
    <w:lvl w:ilvl="4" w:tplc="3CF03F8C">
      <w:start w:val="1"/>
      <w:numFmt w:val="lowerLetter"/>
      <w:lvlText w:val="%5."/>
      <w:lvlJc w:val="left"/>
      <w:pPr>
        <w:ind w:left="3600" w:hanging="360"/>
      </w:pPr>
    </w:lvl>
    <w:lvl w:ilvl="5" w:tplc="48DC7FFC">
      <w:start w:val="1"/>
      <w:numFmt w:val="lowerRoman"/>
      <w:lvlText w:val="%6."/>
      <w:lvlJc w:val="right"/>
      <w:pPr>
        <w:ind w:left="4320" w:hanging="180"/>
      </w:pPr>
    </w:lvl>
    <w:lvl w:ilvl="6" w:tplc="491C3D32">
      <w:start w:val="1"/>
      <w:numFmt w:val="decimal"/>
      <w:lvlText w:val="%7."/>
      <w:lvlJc w:val="left"/>
      <w:pPr>
        <w:ind w:left="5040" w:hanging="360"/>
      </w:pPr>
    </w:lvl>
    <w:lvl w:ilvl="7" w:tplc="07824E02">
      <w:start w:val="1"/>
      <w:numFmt w:val="lowerLetter"/>
      <w:lvlText w:val="%8."/>
      <w:lvlJc w:val="left"/>
      <w:pPr>
        <w:ind w:left="5760" w:hanging="360"/>
      </w:pPr>
    </w:lvl>
    <w:lvl w:ilvl="8" w:tplc="1C9A959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256622"/>
    <w:multiLevelType w:val="hybridMultilevel"/>
    <w:tmpl w:val="FFFFFFFF"/>
    <w:lvl w:ilvl="0" w:tplc="F30460F2">
      <w:start w:val="1"/>
      <w:numFmt w:val="decimal"/>
      <w:lvlText w:val="%1."/>
      <w:lvlJc w:val="left"/>
      <w:pPr>
        <w:ind w:left="720" w:hanging="360"/>
      </w:pPr>
    </w:lvl>
    <w:lvl w:ilvl="1" w:tplc="9ABC8C62">
      <w:start w:val="1"/>
      <w:numFmt w:val="lowerLetter"/>
      <w:lvlText w:val="%2."/>
      <w:lvlJc w:val="left"/>
      <w:pPr>
        <w:ind w:left="1440" w:hanging="360"/>
      </w:pPr>
    </w:lvl>
    <w:lvl w:ilvl="2" w:tplc="1E644BDA">
      <w:start w:val="1"/>
      <w:numFmt w:val="lowerRoman"/>
      <w:lvlText w:val="%3."/>
      <w:lvlJc w:val="right"/>
      <w:pPr>
        <w:ind w:left="2160" w:hanging="180"/>
      </w:pPr>
    </w:lvl>
    <w:lvl w:ilvl="3" w:tplc="6CD471CE">
      <w:start w:val="1"/>
      <w:numFmt w:val="decimal"/>
      <w:lvlText w:val="%4."/>
      <w:lvlJc w:val="left"/>
      <w:pPr>
        <w:ind w:left="2880" w:hanging="360"/>
      </w:pPr>
    </w:lvl>
    <w:lvl w:ilvl="4" w:tplc="6A3E23F4">
      <w:start w:val="1"/>
      <w:numFmt w:val="lowerLetter"/>
      <w:lvlText w:val="%5."/>
      <w:lvlJc w:val="left"/>
      <w:pPr>
        <w:ind w:left="3600" w:hanging="360"/>
      </w:pPr>
    </w:lvl>
    <w:lvl w:ilvl="5" w:tplc="CC7A16C0">
      <w:start w:val="1"/>
      <w:numFmt w:val="lowerRoman"/>
      <w:lvlText w:val="%6."/>
      <w:lvlJc w:val="right"/>
      <w:pPr>
        <w:ind w:left="4320" w:hanging="180"/>
      </w:pPr>
    </w:lvl>
    <w:lvl w:ilvl="6" w:tplc="0BE6C6EA">
      <w:start w:val="1"/>
      <w:numFmt w:val="decimal"/>
      <w:lvlText w:val="%7."/>
      <w:lvlJc w:val="left"/>
      <w:pPr>
        <w:ind w:left="5040" w:hanging="360"/>
      </w:pPr>
    </w:lvl>
    <w:lvl w:ilvl="7" w:tplc="B9487DB2">
      <w:start w:val="1"/>
      <w:numFmt w:val="lowerLetter"/>
      <w:lvlText w:val="%8."/>
      <w:lvlJc w:val="left"/>
      <w:pPr>
        <w:ind w:left="5760" w:hanging="360"/>
      </w:pPr>
    </w:lvl>
    <w:lvl w:ilvl="8" w:tplc="9FBA45A4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92F4D"/>
    <w:multiLevelType w:val="hybridMultilevel"/>
    <w:tmpl w:val="FFFFFFFF"/>
    <w:lvl w:ilvl="0" w:tplc="BC58FA4C">
      <w:start w:val="1"/>
      <w:numFmt w:val="decimal"/>
      <w:lvlText w:val="%1."/>
      <w:lvlJc w:val="left"/>
      <w:pPr>
        <w:ind w:left="720" w:hanging="360"/>
      </w:pPr>
    </w:lvl>
    <w:lvl w:ilvl="1" w:tplc="CEE23B26">
      <w:start w:val="1"/>
      <w:numFmt w:val="lowerLetter"/>
      <w:lvlText w:val="%2."/>
      <w:lvlJc w:val="left"/>
      <w:pPr>
        <w:ind w:left="1440" w:hanging="360"/>
      </w:pPr>
    </w:lvl>
    <w:lvl w:ilvl="2" w:tplc="ADD0B6F6">
      <w:start w:val="1"/>
      <w:numFmt w:val="lowerRoman"/>
      <w:lvlText w:val="%3."/>
      <w:lvlJc w:val="right"/>
      <w:pPr>
        <w:ind w:left="2160" w:hanging="180"/>
      </w:pPr>
    </w:lvl>
    <w:lvl w:ilvl="3" w:tplc="A238D3A4">
      <w:start w:val="1"/>
      <w:numFmt w:val="decimal"/>
      <w:lvlText w:val="%4."/>
      <w:lvlJc w:val="left"/>
      <w:pPr>
        <w:ind w:left="2880" w:hanging="360"/>
      </w:pPr>
    </w:lvl>
    <w:lvl w:ilvl="4" w:tplc="D304F4F4">
      <w:start w:val="1"/>
      <w:numFmt w:val="lowerLetter"/>
      <w:lvlText w:val="%5."/>
      <w:lvlJc w:val="left"/>
      <w:pPr>
        <w:ind w:left="3600" w:hanging="360"/>
      </w:pPr>
    </w:lvl>
    <w:lvl w:ilvl="5" w:tplc="F42869E2">
      <w:start w:val="1"/>
      <w:numFmt w:val="lowerRoman"/>
      <w:lvlText w:val="%6."/>
      <w:lvlJc w:val="right"/>
      <w:pPr>
        <w:ind w:left="4320" w:hanging="180"/>
      </w:pPr>
    </w:lvl>
    <w:lvl w:ilvl="6" w:tplc="6E0AE2F0">
      <w:start w:val="1"/>
      <w:numFmt w:val="decimal"/>
      <w:lvlText w:val="%7."/>
      <w:lvlJc w:val="left"/>
      <w:pPr>
        <w:ind w:left="5040" w:hanging="360"/>
      </w:pPr>
    </w:lvl>
    <w:lvl w:ilvl="7" w:tplc="914A554A">
      <w:start w:val="1"/>
      <w:numFmt w:val="lowerLetter"/>
      <w:lvlText w:val="%8."/>
      <w:lvlJc w:val="left"/>
      <w:pPr>
        <w:ind w:left="5760" w:hanging="360"/>
      </w:pPr>
    </w:lvl>
    <w:lvl w:ilvl="8" w:tplc="88A0C7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2356DE"/>
    <w:multiLevelType w:val="hybridMultilevel"/>
    <w:tmpl w:val="FFFFFFFF"/>
    <w:lvl w:ilvl="0" w:tplc="9932A1A6">
      <w:start w:val="1"/>
      <w:numFmt w:val="decimal"/>
      <w:lvlText w:val="%1."/>
      <w:lvlJc w:val="left"/>
      <w:pPr>
        <w:ind w:left="720" w:hanging="360"/>
      </w:pPr>
    </w:lvl>
    <w:lvl w:ilvl="1" w:tplc="C9160B10">
      <w:start w:val="1"/>
      <w:numFmt w:val="lowerLetter"/>
      <w:lvlText w:val="%2."/>
      <w:lvlJc w:val="left"/>
      <w:pPr>
        <w:ind w:left="1440" w:hanging="360"/>
      </w:pPr>
    </w:lvl>
    <w:lvl w:ilvl="2" w:tplc="BDD668DA">
      <w:start w:val="1"/>
      <w:numFmt w:val="lowerRoman"/>
      <w:lvlText w:val="%3."/>
      <w:lvlJc w:val="right"/>
      <w:pPr>
        <w:ind w:left="2160" w:hanging="180"/>
      </w:pPr>
    </w:lvl>
    <w:lvl w:ilvl="3" w:tplc="D67C0288">
      <w:start w:val="1"/>
      <w:numFmt w:val="decimal"/>
      <w:lvlText w:val="%4."/>
      <w:lvlJc w:val="left"/>
      <w:pPr>
        <w:ind w:left="2880" w:hanging="360"/>
      </w:pPr>
    </w:lvl>
    <w:lvl w:ilvl="4" w:tplc="6C626C10">
      <w:start w:val="1"/>
      <w:numFmt w:val="lowerLetter"/>
      <w:lvlText w:val="%5."/>
      <w:lvlJc w:val="left"/>
      <w:pPr>
        <w:ind w:left="3600" w:hanging="360"/>
      </w:pPr>
    </w:lvl>
    <w:lvl w:ilvl="5" w:tplc="12B27B1A">
      <w:start w:val="1"/>
      <w:numFmt w:val="lowerRoman"/>
      <w:lvlText w:val="%6."/>
      <w:lvlJc w:val="right"/>
      <w:pPr>
        <w:ind w:left="4320" w:hanging="180"/>
      </w:pPr>
    </w:lvl>
    <w:lvl w:ilvl="6" w:tplc="06203530">
      <w:start w:val="1"/>
      <w:numFmt w:val="decimal"/>
      <w:lvlText w:val="%7."/>
      <w:lvlJc w:val="left"/>
      <w:pPr>
        <w:ind w:left="5040" w:hanging="360"/>
      </w:pPr>
    </w:lvl>
    <w:lvl w:ilvl="7" w:tplc="DC4ABD8A">
      <w:start w:val="1"/>
      <w:numFmt w:val="lowerLetter"/>
      <w:lvlText w:val="%8."/>
      <w:lvlJc w:val="left"/>
      <w:pPr>
        <w:ind w:left="5760" w:hanging="360"/>
      </w:pPr>
    </w:lvl>
    <w:lvl w:ilvl="8" w:tplc="E1D447CC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5A34B74"/>
    <w:multiLevelType w:val="hybridMultilevel"/>
    <w:tmpl w:val="FFFFFFFF"/>
    <w:lvl w:ilvl="0" w:tplc="E8F0CB0E">
      <w:start w:val="1"/>
      <w:numFmt w:val="decimal"/>
      <w:lvlText w:val="%1."/>
      <w:lvlJc w:val="left"/>
      <w:pPr>
        <w:ind w:left="720" w:hanging="360"/>
      </w:pPr>
    </w:lvl>
    <w:lvl w:ilvl="1" w:tplc="5C5A7EE8">
      <w:start w:val="1"/>
      <w:numFmt w:val="lowerLetter"/>
      <w:lvlText w:val="%2."/>
      <w:lvlJc w:val="left"/>
      <w:pPr>
        <w:ind w:left="1440" w:hanging="360"/>
      </w:pPr>
    </w:lvl>
    <w:lvl w:ilvl="2" w:tplc="294ED97C">
      <w:start w:val="1"/>
      <w:numFmt w:val="lowerRoman"/>
      <w:lvlText w:val="%3."/>
      <w:lvlJc w:val="right"/>
      <w:pPr>
        <w:ind w:left="2160" w:hanging="180"/>
      </w:pPr>
    </w:lvl>
    <w:lvl w:ilvl="3" w:tplc="0DD4E85A">
      <w:start w:val="1"/>
      <w:numFmt w:val="decimal"/>
      <w:lvlText w:val="%4."/>
      <w:lvlJc w:val="left"/>
      <w:pPr>
        <w:ind w:left="2880" w:hanging="360"/>
      </w:pPr>
    </w:lvl>
    <w:lvl w:ilvl="4" w:tplc="56127790">
      <w:start w:val="1"/>
      <w:numFmt w:val="lowerLetter"/>
      <w:lvlText w:val="%5."/>
      <w:lvlJc w:val="left"/>
      <w:pPr>
        <w:ind w:left="3600" w:hanging="360"/>
      </w:pPr>
    </w:lvl>
    <w:lvl w:ilvl="5" w:tplc="5AEED234">
      <w:start w:val="1"/>
      <w:numFmt w:val="lowerRoman"/>
      <w:lvlText w:val="%6."/>
      <w:lvlJc w:val="right"/>
      <w:pPr>
        <w:ind w:left="4320" w:hanging="180"/>
      </w:pPr>
    </w:lvl>
    <w:lvl w:ilvl="6" w:tplc="9C6A3D4E">
      <w:start w:val="1"/>
      <w:numFmt w:val="decimal"/>
      <w:lvlText w:val="%7."/>
      <w:lvlJc w:val="left"/>
      <w:pPr>
        <w:ind w:left="5040" w:hanging="360"/>
      </w:pPr>
    </w:lvl>
    <w:lvl w:ilvl="7" w:tplc="5848242E">
      <w:start w:val="1"/>
      <w:numFmt w:val="lowerLetter"/>
      <w:lvlText w:val="%8."/>
      <w:lvlJc w:val="left"/>
      <w:pPr>
        <w:ind w:left="5760" w:hanging="360"/>
      </w:pPr>
    </w:lvl>
    <w:lvl w:ilvl="8" w:tplc="5A7E304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87213"/>
    <w:multiLevelType w:val="hybridMultilevel"/>
    <w:tmpl w:val="FFFFFFFF"/>
    <w:lvl w:ilvl="0" w:tplc="46E2DF70">
      <w:start w:val="1"/>
      <w:numFmt w:val="decimal"/>
      <w:lvlText w:val="%1."/>
      <w:lvlJc w:val="left"/>
      <w:pPr>
        <w:ind w:left="720" w:hanging="360"/>
      </w:pPr>
    </w:lvl>
    <w:lvl w:ilvl="1" w:tplc="5AC24DAE">
      <w:start w:val="1"/>
      <w:numFmt w:val="lowerLetter"/>
      <w:lvlText w:val="%2."/>
      <w:lvlJc w:val="left"/>
      <w:pPr>
        <w:ind w:left="1440" w:hanging="360"/>
      </w:pPr>
    </w:lvl>
    <w:lvl w:ilvl="2" w:tplc="A100053C">
      <w:start w:val="1"/>
      <w:numFmt w:val="lowerRoman"/>
      <w:lvlText w:val="%3."/>
      <w:lvlJc w:val="right"/>
      <w:pPr>
        <w:ind w:left="2160" w:hanging="180"/>
      </w:pPr>
    </w:lvl>
    <w:lvl w:ilvl="3" w:tplc="1DFCA214">
      <w:start w:val="1"/>
      <w:numFmt w:val="decimal"/>
      <w:lvlText w:val="%4."/>
      <w:lvlJc w:val="left"/>
      <w:pPr>
        <w:ind w:left="2880" w:hanging="360"/>
      </w:pPr>
    </w:lvl>
    <w:lvl w:ilvl="4" w:tplc="648233FE">
      <w:start w:val="1"/>
      <w:numFmt w:val="lowerLetter"/>
      <w:lvlText w:val="%5."/>
      <w:lvlJc w:val="left"/>
      <w:pPr>
        <w:ind w:left="3600" w:hanging="360"/>
      </w:pPr>
    </w:lvl>
    <w:lvl w:ilvl="5" w:tplc="ED4AF7BA">
      <w:start w:val="1"/>
      <w:numFmt w:val="lowerRoman"/>
      <w:lvlText w:val="%6."/>
      <w:lvlJc w:val="right"/>
      <w:pPr>
        <w:ind w:left="4320" w:hanging="180"/>
      </w:pPr>
    </w:lvl>
    <w:lvl w:ilvl="6" w:tplc="2864D32A">
      <w:start w:val="1"/>
      <w:numFmt w:val="decimal"/>
      <w:lvlText w:val="%7."/>
      <w:lvlJc w:val="left"/>
      <w:pPr>
        <w:ind w:left="5040" w:hanging="360"/>
      </w:pPr>
    </w:lvl>
    <w:lvl w:ilvl="7" w:tplc="A1AA7096">
      <w:start w:val="1"/>
      <w:numFmt w:val="lowerLetter"/>
      <w:lvlText w:val="%8."/>
      <w:lvlJc w:val="left"/>
      <w:pPr>
        <w:ind w:left="5760" w:hanging="360"/>
      </w:pPr>
    </w:lvl>
    <w:lvl w:ilvl="8" w:tplc="95240AFE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6523AF"/>
    <w:multiLevelType w:val="hybridMultilevel"/>
    <w:tmpl w:val="FFFFFFFF"/>
    <w:lvl w:ilvl="0" w:tplc="3806CEAA">
      <w:start w:val="1"/>
      <w:numFmt w:val="decimal"/>
      <w:lvlText w:val="%1."/>
      <w:lvlJc w:val="left"/>
      <w:pPr>
        <w:ind w:left="720" w:hanging="360"/>
      </w:pPr>
    </w:lvl>
    <w:lvl w:ilvl="1" w:tplc="F1946F6E">
      <w:start w:val="1"/>
      <w:numFmt w:val="lowerLetter"/>
      <w:lvlText w:val="%2."/>
      <w:lvlJc w:val="left"/>
      <w:pPr>
        <w:ind w:left="1440" w:hanging="360"/>
      </w:pPr>
    </w:lvl>
    <w:lvl w:ilvl="2" w:tplc="479827A0">
      <w:start w:val="1"/>
      <w:numFmt w:val="lowerRoman"/>
      <w:lvlText w:val="%3."/>
      <w:lvlJc w:val="right"/>
      <w:pPr>
        <w:ind w:left="2160" w:hanging="180"/>
      </w:pPr>
    </w:lvl>
    <w:lvl w:ilvl="3" w:tplc="8C88E3A4">
      <w:start w:val="1"/>
      <w:numFmt w:val="decimal"/>
      <w:lvlText w:val="%4."/>
      <w:lvlJc w:val="left"/>
      <w:pPr>
        <w:ind w:left="2880" w:hanging="360"/>
      </w:pPr>
    </w:lvl>
    <w:lvl w:ilvl="4" w:tplc="CD5CE108">
      <w:start w:val="1"/>
      <w:numFmt w:val="lowerLetter"/>
      <w:lvlText w:val="%5."/>
      <w:lvlJc w:val="left"/>
      <w:pPr>
        <w:ind w:left="3600" w:hanging="360"/>
      </w:pPr>
    </w:lvl>
    <w:lvl w:ilvl="5" w:tplc="9A30AEB0">
      <w:start w:val="1"/>
      <w:numFmt w:val="lowerRoman"/>
      <w:lvlText w:val="%6."/>
      <w:lvlJc w:val="right"/>
      <w:pPr>
        <w:ind w:left="4320" w:hanging="180"/>
      </w:pPr>
    </w:lvl>
    <w:lvl w:ilvl="6" w:tplc="091CB62C">
      <w:start w:val="1"/>
      <w:numFmt w:val="decimal"/>
      <w:lvlText w:val="%7."/>
      <w:lvlJc w:val="left"/>
      <w:pPr>
        <w:ind w:left="5040" w:hanging="360"/>
      </w:pPr>
    </w:lvl>
    <w:lvl w:ilvl="7" w:tplc="59F68D7A">
      <w:start w:val="1"/>
      <w:numFmt w:val="lowerLetter"/>
      <w:lvlText w:val="%8."/>
      <w:lvlJc w:val="left"/>
      <w:pPr>
        <w:ind w:left="5760" w:hanging="360"/>
      </w:pPr>
    </w:lvl>
    <w:lvl w:ilvl="8" w:tplc="17DEF4B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972199"/>
    <w:multiLevelType w:val="hybridMultilevel"/>
    <w:tmpl w:val="FFFFFFFF"/>
    <w:lvl w:ilvl="0" w:tplc="26B081C0">
      <w:start w:val="1"/>
      <w:numFmt w:val="decimal"/>
      <w:lvlText w:val="%1."/>
      <w:lvlJc w:val="left"/>
      <w:pPr>
        <w:ind w:left="720" w:hanging="360"/>
      </w:pPr>
    </w:lvl>
    <w:lvl w:ilvl="1" w:tplc="34FAC704">
      <w:start w:val="1"/>
      <w:numFmt w:val="lowerLetter"/>
      <w:lvlText w:val="%2."/>
      <w:lvlJc w:val="left"/>
      <w:pPr>
        <w:ind w:left="1440" w:hanging="360"/>
      </w:pPr>
    </w:lvl>
    <w:lvl w:ilvl="2" w:tplc="9DAC3EDE">
      <w:start w:val="1"/>
      <w:numFmt w:val="lowerRoman"/>
      <w:lvlText w:val="%3."/>
      <w:lvlJc w:val="right"/>
      <w:pPr>
        <w:ind w:left="2160" w:hanging="180"/>
      </w:pPr>
    </w:lvl>
    <w:lvl w:ilvl="3" w:tplc="493CE7A8">
      <w:start w:val="1"/>
      <w:numFmt w:val="decimal"/>
      <w:lvlText w:val="%4."/>
      <w:lvlJc w:val="left"/>
      <w:pPr>
        <w:ind w:left="2880" w:hanging="360"/>
      </w:pPr>
    </w:lvl>
    <w:lvl w:ilvl="4" w:tplc="C33A1FBC">
      <w:start w:val="1"/>
      <w:numFmt w:val="lowerLetter"/>
      <w:lvlText w:val="%5."/>
      <w:lvlJc w:val="left"/>
      <w:pPr>
        <w:ind w:left="3600" w:hanging="360"/>
      </w:pPr>
    </w:lvl>
    <w:lvl w:ilvl="5" w:tplc="DB248444">
      <w:start w:val="1"/>
      <w:numFmt w:val="lowerRoman"/>
      <w:lvlText w:val="%6."/>
      <w:lvlJc w:val="right"/>
      <w:pPr>
        <w:ind w:left="4320" w:hanging="180"/>
      </w:pPr>
    </w:lvl>
    <w:lvl w:ilvl="6" w:tplc="AE626ACA">
      <w:start w:val="1"/>
      <w:numFmt w:val="decimal"/>
      <w:lvlText w:val="%7."/>
      <w:lvlJc w:val="left"/>
      <w:pPr>
        <w:ind w:left="5040" w:hanging="360"/>
      </w:pPr>
    </w:lvl>
    <w:lvl w:ilvl="7" w:tplc="67CC7416">
      <w:start w:val="1"/>
      <w:numFmt w:val="lowerLetter"/>
      <w:lvlText w:val="%8."/>
      <w:lvlJc w:val="left"/>
      <w:pPr>
        <w:ind w:left="5760" w:hanging="360"/>
      </w:pPr>
    </w:lvl>
    <w:lvl w:ilvl="8" w:tplc="E42AAF9A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D2E83"/>
    <w:multiLevelType w:val="hybridMultilevel"/>
    <w:tmpl w:val="FFFFFFFF"/>
    <w:lvl w:ilvl="0" w:tplc="03E24762">
      <w:start w:val="1"/>
      <w:numFmt w:val="decimal"/>
      <w:lvlText w:val="%1."/>
      <w:lvlJc w:val="left"/>
      <w:pPr>
        <w:ind w:left="720" w:hanging="360"/>
      </w:pPr>
    </w:lvl>
    <w:lvl w:ilvl="1" w:tplc="EAA206B4">
      <w:start w:val="1"/>
      <w:numFmt w:val="lowerLetter"/>
      <w:lvlText w:val="%2."/>
      <w:lvlJc w:val="left"/>
      <w:pPr>
        <w:ind w:left="1440" w:hanging="360"/>
      </w:pPr>
    </w:lvl>
    <w:lvl w:ilvl="2" w:tplc="8EDE65BC">
      <w:start w:val="1"/>
      <w:numFmt w:val="lowerRoman"/>
      <w:lvlText w:val="%3."/>
      <w:lvlJc w:val="right"/>
      <w:pPr>
        <w:ind w:left="2160" w:hanging="180"/>
      </w:pPr>
    </w:lvl>
    <w:lvl w:ilvl="3" w:tplc="32E6300A">
      <w:start w:val="1"/>
      <w:numFmt w:val="decimal"/>
      <w:lvlText w:val="%4."/>
      <w:lvlJc w:val="left"/>
      <w:pPr>
        <w:ind w:left="2880" w:hanging="360"/>
      </w:pPr>
    </w:lvl>
    <w:lvl w:ilvl="4" w:tplc="7ED64B18">
      <w:start w:val="1"/>
      <w:numFmt w:val="lowerLetter"/>
      <w:lvlText w:val="%5."/>
      <w:lvlJc w:val="left"/>
      <w:pPr>
        <w:ind w:left="3600" w:hanging="360"/>
      </w:pPr>
    </w:lvl>
    <w:lvl w:ilvl="5" w:tplc="48008E1A">
      <w:start w:val="1"/>
      <w:numFmt w:val="lowerRoman"/>
      <w:lvlText w:val="%6."/>
      <w:lvlJc w:val="right"/>
      <w:pPr>
        <w:ind w:left="4320" w:hanging="180"/>
      </w:pPr>
    </w:lvl>
    <w:lvl w:ilvl="6" w:tplc="14F68FF2">
      <w:start w:val="1"/>
      <w:numFmt w:val="decimal"/>
      <w:lvlText w:val="%7."/>
      <w:lvlJc w:val="left"/>
      <w:pPr>
        <w:ind w:left="5040" w:hanging="360"/>
      </w:pPr>
    </w:lvl>
    <w:lvl w:ilvl="7" w:tplc="BDB68174">
      <w:start w:val="1"/>
      <w:numFmt w:val="lowerLetter"/>
      <w:lvlText w:val="%8."/>
      <w:lvlJc w:val="left"/>
      <w:pPr>
        <w:ind w:left="5760" w:hanging="360"/>
      </w:pPr>
    </w:lvl>
    <w:lvl w:ilvl="8" w:tplc="E6F4BAB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3E6A6F"/>
    <w:multiLevelType w:val="hybridMultilevel"/>
    <w:tmpl w:val="FFFFFFFF"/>
    <w:lvl w:ilvl="0" w:tplc="05BAEB9C">
      <w:start w:val="1"/>
      <w:numFmt w:val="decimal"/>
      <w:lvlText w:val="%1."/>
      <w:lvlJc w:val="left"/>
      <w:pPr>
        <w:ind w:left="720" w:hanging="360"/>
      </w:pPr>
    </w:lvl>
    <w:lvl w:ilvl="1" w:tplc="7A8A69CC">
      <w:start w:val="1"/>
      <w:numFmt w:val="lowerLetter"/>
      <w:lvlText w:val="%2."/>
      <w:lvlJc w:val="left"/>
      <w:pPr>
        <w:ind w:left="1440" w:hanging="360"/>
      </w:pPr>
    </w:lvl>
    <w:lvl w:ilvl="2" w:tplc="3844ED3C">
      <w:start w:val="1"/>
      <w:numFmt w:val="lowerRoman"/>
      <w:lvlText w:val="%3."/>
      <w:lvlJc w:val="right"/>
      <w:pPr>
        <w:ind w:left="2160" w:hanging="180"/>
      </w:pPr>
    </w:lvl>
    <w:lvl w:ilvl="3" w:tplc="D7789228">
      <w:start w:val="1"/>
      <w:numFmt w:val="decimal"/>
      <w:lvlText w:val="%4."/>
      <w:lvlJc w:val="left"/>
      <w:pPr>
        <w:ind w:left="2880" w:hanging="360"/>
      </w:pPr>
    </w:lvl>
    <w:lvl w:ilvl="4" w:tplc="74184624">
      <w:start w:val="1"/>
      <w:numFmt w:val="lowerLetter"/>
      <w:lvlText w:val="%5."/>
      <w:lvlJc w:val="left"/>
      <w:pPr>
        <w:ind w:left="3600" w:hanging="360"/>
      </w:pPr>
    </w:lvl>
    <w:lvl w:ilvl="5" w:tplc="42E85060">
      <w:start w:val="1"/>
      <w:numFmt w:val="lowerRoman"/>
      <w:lvlText w:val="%6."/>
      <w:lvlJc w:val="right"/>
      <w:pPr>
        <w:ind w:left="4320" w:hanging="180"/>
      </w:pPr>
    </w:lvl>
    <w:lvl w:ilvl="6" w:tplc="EF16E064">
      <w:start w:val="1"/>
      <w:numFmt w:val="decimal"/>
      <w:lvlText w:val="%7."/>
      <w:lvlJc w:val="left"/>
      <w:pPr>
        <w:ind w:left="5040" w:hanging="360"/>
      </w:pPr>
    </w:lvl>
    <w:lvl w:ilvl="7" w:tplc="D742B6FE">
      <w:start w:val="1"/>
      <w:numFmt w:val="lowerLetter"/>
      <w:lvlText w:val="%8."/>
      <w:lvlJc w:val="left"/>
      <w:pPr>
        <w:ind w:left="5760" w:hanging="360"/>
      </w:pPr>
    </w:lvl>
    <w:lvl w:ilvl="8" w:tplc="E4A082F4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E86175"/>
    <w:multiLevelType w:val="hybridMultilevel"/>
    <w:tmpl w:val="FFFFFFFF"/>
    <w:lvl w:ilvl="0" w:tplc="357A18C4">
      <w:start w:val="1"/>
      <w:numFmt w:val="decimal"/>
      <w:lvlText w:val="%1."/>
      <w:lvlJc w:val="left"/>
      <w:pPr>
        <w:ind w:left="720" w:hanging="360"/>
      </w:pPr>
    </w:lvl>
    <w:lvl w:ilvl="1" w:tplc="5906AA2E">
      <w:start w:val="1"/>
      <w:numFmt w:val="lowerLetter"/>
      <w:lvlText w:val="%2."/>
      <w:lvlJc w:val="left"/>
      <w:pPr>
        <w:ind w:left="1440" w:hanging="360"/>
      </w:pPr>
    </w:lvl>
    <w:lvl w:ilvl="2" w:tplc="439AC786">
      <w:start w:val="1"/>
      <w:numFmt w:val="lowerRoman"/>
      <w:lvlText w:val="%3."/>
      <w:lvlJc w:val="right"/>
      <w:pPr>
        <w:ind w:left="2160" w:hanging="180"/>
      </w:pPr>
    </w:lvl>
    <w:lvl w:ilvl="3" w:tplc="0EC04A98">
      <w:start w:val="1"/>
      <w:numFmt w:val="decimal"/>
      <w:lvlText w:val="%4."/>
      <w:lvlJc w:val="left"/>
      <w:pPr>
        <w:ind w:left="2880" w:hanging="360"/>
      </w:pPr>
    </w:lvl>
    <w:lvl w:ilvl="4" w:tplc="079682C8">
      <w:start w:val="1"/>
      <w:numFmt w:val="lowerLetter"/>
      <w:lvlText w:val="%5."/>
      <w:lvlJc w:val="left"/>
      <w:pPr>
        <w:ind w:left="3600" w:hanging="360"/>
      </w:pPr>
    </w:lvl>
    <w:lvl w:ilvl="5" w:tplc="DA687D60">
      <w:start w:val="1"/>
      <w:numFmt w:val="lowerRoman"/>
      <w:lvlText w:val="%6."/>
      <w:lvlJc w:val="right"/>
      <w:pPr>
        <w:ind w:left="4320" w:hanging="180"/>
      </w:pPr>
    </w:lvl>
    <w:lvl w:ilvl="6" w:tplc="36FCC02E">
      <w:start w:val="1"/>
      <w:numFmt w:val="decimal"/>
      <w:lvlText w:val="%7."/>
      <w:lvlJc w:val="left"/>
      <w:pPr>
        <w:ind w:left="5040" w:hanging="360"/>
      </w:pPr>
    </w:lvl>
    <w:lvl w:ilvl="7" w:tplc="404AD908">
      <w:start w:val="1"/>
      <w:numFmt w:val="lowerLetter"/>
      <w:lvlText w:val="%8."/>
      <w:lvlJc w:val="left"/>
      <w:pPr>
        <w:ind w:left="5760" w:hanging="360"/>
      </w:pPr>
    </w:lvl>
    <w:lvl w:ilvl="8" w:tplc="99FABB2A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6217FB"/>
    <w:multiLevelType w:val="hybridMultilevel"/>
    <w:tmpl w:val="FFFFFFFF"/>
    <w:lvl w:ilvl="0" w:tplc="53961CCC">
      <w:start w:val="1"/>
      <w:numFmt w:val="decimal"/>
      <w:lvlText w:val="%1."/>
      <w:lvlJc w:val="left"/>
      <w:pPr>
        <w:ind w:left="720" w:hanging="360"/>
      </w:pPr>
    </w:lvl>
    <w:lvl w:ilvl="1" w:tplc="024211DC">
      <w:start w:val="1"/>
      <w:numFmt w:val="lowerLetter"/>
      <w:lvlText w:val="%2."/>
      <w:lvlJc w:val="left"/>
      <w:pPr>
        <w:ind w:left="1440" w:hanging="360"/>
      </w:pPr>
    </w:lvl>
    <w:lvl w:ilvl="2" w:tplc="7870DC3A">
      <w:start w:val="1"/>
      <w:numFmt w:val="lowerRoman"/>
      <w:lvlText w:val="%3."/>
      <w:lvlJc w:val="right"/>
      <w:pPr>
        <w:ind w:left="2160" w:hanging="180"/>
      </w:pPr>
    </w:lvl>
    <w:lvl w:ilvl="3" w:tplc="1DD841F0">
      <w:start w:val="1"/>
      <w:numFmt w:val="decimal"/>
      <w:lvlText w:val="%4."/>
      <w:lvlJc w:val="left"/>
      <w:pPr>
        <w:ind w:left="2880" w:hanging="360"/>
      </w:pPr>
    </w:lvl>
    <w:lvl w:ilvl="4" w:tplc="E5AEC622">
      <w:start w:val="1"/>
      <w:numFmt w:val="lowerLetter"/>
      <w:lvlText w:val="%5."/>
      <w:lvlJc w:val="left"/>
      <w:pPr>
        <w:ind w:left="3600" w:hanging="360"/>
      </w:pPr>
    </w:lvl>
    <w:lvl w:ilvl="5" w:tplc="BE4CF884">
      <w:start w:val="1"/>
      <w:numFmt w:val="lowerRoman"/>
      <w:lvlText w:val="%6."/>
      <w:lvlJc w:val="right"/>
      <w:pPr>
        <w:ind w:left="4320" w:hanging="180"/>
      </w:pPr>
    </w:lvl>
    <w:lvl w:ilvl="6" w:tplc="7B8AF832">
      <w:start w:val="1"/>
      <w:numFmt w:val="decimal"/>
      <w:lvlText w:val="%7."/>
      <w:lvlJc w:val="left"/>
      <w:pPr>
        <w:ind w:left="5040" w:hanging="360"/>
      </w:pPr>
    </w:lvl>
    <w:lvl w:ilvl="7" w:tplc="2578CE52">
      <w:start w:val="1"/>
      <w:numFmt w:val="lowerLetter"/>
      <w:lvlText w:val="%8."/>
      <w:lvlJc w:val="left"/>
      <w:pPr>
        <w:ind w:left="5760" w:hanging="360"/>
      </w:pPr>
    </w:lvl>
    <w:lvl w:ilvl="8" w:tplc="9686FE8E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EB1EA8"/>
    <w:multiLevelType w:val="hybridMultilevel"/>
    <w:tmpl w:val="FFFFFFFF"/>
    <w:lvl w:ilvl="0" w:tplc="A87AC7EE">
      <w:start w:val="1"/>
      <w:numFmt w:val="decimal"/>
      <w:lvlText w:val="%1."/>
      <w:lvlJc w:val="left"/>
      <w:pPr>
        <w:ind w:left="720" w:hanging="360"/>
      </w:pPr>
    </w:lvl>
    <w:lvl w:ilvl="1" w:tplc="8AD6A34A">
      <w:start w:val="1"/>
      <w:numFmt w:val="lowerLetter"/>
      <w:lvlText w:val="%2."/>
      <w:lvlJc w:val="left"/>
      <w:pPr>
        <w:ind w:left="1440" w:hanging="360"/>
      </w:pPr>
    </w:lvl>
    <w:lvl w:ilvl="2" w:tplc="DEB461C2">
      <w:start w:val="1"/>
      <w:numFmt w:val="lowerRoman"/>
      <w:lvlText w:val="%3."/>
      <w:lvlJc w:val="right"/>
      <w:pPr>
        <w:ind w:left="2160" w:hanging="180"/>
      </w:pPr>
    </w:lvl>
    <w:lvl w:ilvl="3" w:tplc="EB36FDCC">
      <w:start w:val="1"/>
      <w:numFmt w:val="decimal"/>
      <w:lvlText w:val="%4."/>
      <w:lvlJc w:val="left"/>
      <w:pPr>
        <w:ind w:left="2880" w:hanging="360"/>
      </w:pPr>
    </w:lvl>
    <w:lvl w:ilvl="4" w:tplc="02FAA1EA">
      <w:start w:val="1"/>
      <w:numFmt w:val="lowerLetter"/>
      <w:lvlText w:val="%5."/>
      <w:lvlJc w:val="left"/>
      <w:pPr>
        <w:ind w:left="3600" w:hanging="360"/>
      </w:pPr>
    </w:lvl>
    <w:lvl w:ilvl="5" w:tplc="38A46E74">
      <w:start w:val="1"/>
      <w:numFmt w:val="lowerRoman"/>
      <w:lvlText w:val="%6."/>
      <w:lvlJc w:val="right"/>
      <w:pPr>
        <w:ind w:left="4320" w:hanging="180"/>
      </w:pPr>
    </w:lvl>
    <w:lvl w:ilvl="6" w:tplc="BCFED20E">
      <w:start w:val="1"/>
      <w:numFmt w:val="decimal"/>
      <w:lvlText w:val="%7."/>
      <w:lvlJc w:val="left"/>
      <w:pPr>
        <w:ind w:left="5040" w:hanging="360"/>
      </w:pPr>
    </w:lvl>
    <w:lvl w:ilvl="7" w:tplc="11F674E0">
      <w:start w:val="1"/>
      <w:numFmt w:val="lowerLetter"/>
      <w:lvlText w:val="%8."/>
      <w:lvlJc w:val="left"/>
      <w:pPr>
        <w:ind w:left="5760" w:hanging="360"/>
      </w:pPr>
    </w:lvl>
    <w:lvl w:ilvl="8" w:tplc="26BA048A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FB3DD7"/>
    <w:multiLevelType w:val="hybridMultilevel"/>
    <w:tmpl w:val="FFFFFFFF"/>
    <w:lvl w:ilvl="0" w:tplc="452E6390">
      <w:start w:val="1"/>
      <w:numFmt w:val="decimal"/>
      <w:lvlText w:val="%1."/>
      <w:lvlJc w:val="left"/>
      <w:pPr>
        <w:ind w:left="720" w:hanging="360"/>
      </w:pPr>
    </w:lvl>
    <w:lvl w:ilvl="1" w:tplc="07AC8DB4">
      <w:start w:val="1"/>
      <w:numFmt w:val="lowerLetter"/>
      <w:lvlText w:val="%2."/>
      <w:lvlJc w:val="left"/>
      <w:pPr>
        <w:ind w:left="1440" w:hanging="360"/>
      </w:pPr>
    </w:lvl>
    <w:lvl w:ilvl="2" w:tplc="B33C85DA">
      <w:start w:val="1"/>
      <w:numFmt w:val="lowerRoman"/>
      <w:lvlText w:val="%3."/>
      <w:lvlJc w:val="right"/>
      <w:pPr>
        <w:ind w:left="2160" w:hanging="180"/>
      </w:pPr>
    </w:lvl>
    <w:lvl w:ilvl="3" w:tplc="A1E09CFC">
      <w:start w:val="1"/>
      <w:numFmt w:val="decimal"/>
      <w:lvlText w:val="%4."/>
      <w:lvlJc w:val="left"/>
      <w:pPr>
        <w:ind w:left="2880" w:hanging="360"/>
      </w:pPr>
    </w:lvl>
    <w:lvl w:ilvl="4" w:tplc="E572E620">
      <w:start w:val="1"/>
      <w:numFmt w:val="lowerLetter"/>
      <w:lvlText w:val="%5."/>
      <w:lvlJc w:val="left"/>
      <w:pPr>
        <w:ind w:left="3600" w:hanging="360"/>
      </w:pPr>
    </w:lvl>
    <w:lvl w:ilvl="5" w:tplc="F9EA5336">
      <w:start w:val="1"/>
      <w:numFmt w:val="lowerRoman"/>
      <w:lvlText w:val="%6."/>
      <w:lvlJc w:val="right"/>
      <w:pPr>
        <w:ind w:left="4320" w:hanging="180"/>
      </w:pPr>
    </w:lvl>
    <w:lvl w:ilvl="6" w:tplc="AD263D0C">
      <w:start w:val="1"/>
      <w:numFmt w:val="decimal"/>
      <w:lvlText w:val="%7."/>
      <w:lvlJc w:val="left"/>
      <w:pPr>
        <w:ind w:left="5040" w:hanging="360"/>
      </w:pPr>
    </w:lvl>
    <w:lvl w:ilvl="7" w:tplc="87FA1ECC">
      <w:start w:val="1"/>
      <w:numFmt w:val="lowerLetter"/>
      <w:lvlText w:val="%8."/>
      <w:lvlJc w:val="left"/>
      <w:pPr>
        <w:ind w:left="5760" w:hanging="360"/>
      </w:pPr>
    </w:lvl>
    <w:lvl w:ilvl="8" w:tplc="FFAE5F4A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65911"/>
    <w:multiLevelType w:val="hybridMultilevel"/>
    <w:tmpl w:val="FFFFFFFF"/>
    <w:lvl w:ilvl="0" w:tplc="630C615A">
      <w:start w:val="1"/>
      <w:numFmt w:val="decimal"/>
      <w:lvlText w:val="%1."/>
      <w:lvlJc w:val="left"/>
      <w:pPr>
        <w:ind w:left="720" w:hanging="360"/>
      </w:pPr>
    </w:lvl>
    <w:lvl w:ilvl="1" w:tplc="366C4F28">
      <w:start w:val="1"/>
      <w:numFmt w:val="lowerLetter"/>
      <w:lvlText w:val="%2."/>
      <w:lvlJc w:val="left"/>
      <w:pPr>
        <w:ind w:left="1440" w:hanging="360"/>
      </w:pPr>
    </w:lvl>
    <w:lvl w:ilvl="2" w:tplc="23D289C6">
      <w:start w:val="1"/>
      <w:numFmt w:val="lowerRoman"/>
      <w:lvlText w:val="%3."/>
      <w:lvlJc w:val="right"/>
      <w:pPr>
        <w:ind w:left="2160" w:hanging="180"/>
      </w:pPr>
    </w:lvl>
    <w:lvl w:ilvl="3" w:tplc="0EB6979C">
      <w:start w:val="1"/>
      <w:numFmt w:val="decimal"/>
      <w:lvlText w:val="%4."/>
      <w:lvlJc w:val="left"/>
      <w:pPr>
        <w:ind w:left="2880" w:hanging="360"/>
      </w:pPr>
    </w:lvl>
    <w:lvl w:ilvl="4" w:tplc="CC80D7AC">
      <w:start w:val="1"/>
      <w:numFmt w:val="lowerLetter"/>
      <w:lvlText w:val="%5."/>
      <w:lvlJc w:val="left"/>
      <w:pPr>
        <w:ind w:left="3600" w:hanging="360"/>
      </w:pPr>
    </w:lvl>
    <w:lvl w:ilvl="5" w:tplc="A152738A">
      <w:start w:val="1"/>
      <w:numFmt w:val="lowerRoman"/>
      <w:lvlText w:val="%6."/>
      <w:lvlJc w:val="right"/>
      <w:pPr>
        <w:ind w:left="4320" w:hanging="180"/>
      </w:pPr>
    </w:lvl>
    <w:lvl w:ilvl="6" w:tplc="D33ADC98">
      <w:start w:val="1"/>
      <w:numFmt w:val="decimal"/>
      <w:lvlText w:val="%7."/>
      <w:lvlJc w:val="left"/>
      <w:pPr>
        <w:ind w:left="5040" w:hanging="360"/>
      </w:pPr>
    </w:lvl>
    <w:lvl w:ilvl="7" w:tplc="3DFC6904">
      <w:start w:val="1"/>
      <w:numFmt w:val="lowerLetter"/>
      <w:lvlText w:val="%8."/>
      <w:lvlJc w:val="left"/>
      <w:pPr>
        <w:ind w:left="5760" w:hanging="360"/>
      </w:pPr>
    </w:lvl>
    <w:lvl w:ilvl="8" w:tplc="317001C0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E6A26EA"/>
    <w:multiLevelType w:val="hybridMultilevel"/>
    <w:tmpl w:val="FFFFFFFF"/>
    <w:lvl w:ilvl="0" w:tplc="5228520A">
      <w:start w:val="1"/>
      <w:numFmt w:val="decimal"/>
      <w:lvlText w:val="%1."/>
      <w:lvlJc w:val="left"/>
      <w:pPr>
        <w:ind w:left="720" w:hanging="360"/>
      </w:pPr>
    </w:lvl>
    <w:lvl w:ilvl="1" w:tplc="B3F8BA90">
      <w:start w:val="1"/>
      <w:numFmt w:val="lowerLetter"/>
      <w:lvlText w:val="%2."/>
      <w:lvlJc w:val="left"/>
      <w:pPr>
        <w:ind w:left="1440" w:hanging="360"/>
      </w:pPr>
    </w:lvl>
    <w:lvl w:ilvl="2" w:tplc="BAFAB31C">
      <w:start w:val="1"/>
      <w:numFmt w:val="lowerRoman"/>
      <w:lvlText w:val="%3."/>
      <w:lvlJc w:val="right"/>
      <w:pPr>
        <w:ind w:left="2160" w:hanging="180"/>
      </w:pPr>
    </w:lvl>
    <w:lvl w:ilvl="3" w:tplc="ACC8FF46">
      <w:start w:val="1"/>
      <w:numFmt w:val="decimal"/>
      <w:lvlText w:val="%4."/>
      <w:lvlJc w:val="left"/>
      <w:pPr>
        <w:ind w:left="2880" w:hanging="360"/>
      </w:pPr>
    </w:lvl>
    <w:lvl w:ilvl="4" w:tplc="EC28418A">
      <w:start w:val="1"/>
      <w:numFmt w:val="lowerLetter"/>
      <w:lvlText w:val="%5."/>
      <w:lvlJc w:val="left"/>
      <w:pPr>
        <w:ind w:left="3600" w:hanging="360"/>
      </w:pPr>
    </w:lvl>
    <w:lvl w:ilvl="5" w:tplc="96C6AA86">
      <w:start w:val="1"/>
      <w:numFmt w:val="lowerRoman"/>
      <w:lvlText w:val="%6."/>
      <w:lvlJc w:val="right"/>
      <w:pPr>
        <w:ind w:left="4320" w:hanging="180"/>
      </w:pPr>
    </w:lvl>
    <w:lvl w:ilvl="6" w:tplc="628C0022">
      <w:start w:val="1"/>
      <w:numFmt w:val="decimal"/>
      <w:lvlText w:val="%7."/>
      <w:lvlJc w:val="left"/>
      <w:pPr>
        <w:ind w:left="5040" w:hanging="360"/>
      </w:pPr>
    </w:lvl>
    <w:lvl w:ilvl="7" w:tplc="9692E130">
      <w:start w:val="1"/>
      <w:numFmt w:val="lowerLetter"/>
      <w:lvlText w:val="%8."/>
      <w:lvlJc w:val="left"/>
      <w:pPr>
        <w:ind w:left="5760" w:hanging="360"/>
      </w:pPr>
    </w:lvl>
    <w:lvl w:ilvl="8" w:tplc="96CA505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B44D6D"/>
    <w:multiLevelType w:val="hybridMultilevel"/>
    <w:tmpl w:val="FFFFFFFF"/>
    <w:lvl w:ilvl="0" w:tplc="07EE96A2">
      <w:start w:val="1"/>
      <w:numFmt w:val="decimal"/>
      <w:lvlText w:val="%1."/>
      <w:lvlJc w:val="left"/>
      <w:pPr>
        <w:ind w:left="720" w:hanging="360"/>
      </w:pPr>
    </w:lvl>
    <w:lvl w:ilvl="1" w:tplc="2A044C64">
      <w:start w:val="1"/>
      <w:numFmt w:val="lowerLetter"/>
      <w:lvlText w:val="%2."/>
      <w:lvlJc w:val="left"/>
      <w:pPr>
        <w:ind w:left="1440" w:hanging="360"/>
      </w:pPr>
    </w:lvl>
    <w:lvl w:ilvl="2" w:tplc="FFCA8A66">
      <w:start w:val="1"/>
      <w:numFmt w:val="lowerRoman"/>
      <w:lvlText w:val="%3."/>
      <w:lvlJc w:val="right"/>
      <w:pPr>
        <w:ind w:left="2160" w:hanging="180"/>
      </w:pPr>
    </w:lvl>
    <w:lvl w:ilvl="3" w:tplc="E21E23AC">
      <w:start w:val="1"/>
      <w:numFmt w:val="decimal"/>
      <w:lvlText w:val="%4."/>
      <w:lvlJc w:val="left"/>
      <w:pPr>
        <w:ind w:left="2880" w:hanging="360"/>
      </w:pPr>
    </w:lvl>
    <w:lvl w:ilvl="4" w:tplc="04AEC336">
      <w:start w:val="1"/>
      <w:numFmt w:val="lowerLetter"/>
      <w:lvlText w:val="%5."/>
      <w:lvlJc w:val="left"/>
      <w:pPr>
        <w:ind w:left="3600" w:hanging="360"/>
      </w:pPr>
    </w:lvl>
    <w:lvl w:ilvl="5" w:tplc="7CD8D0D0">
      <w:start w:val="1"/>
      <w:numFmt w:val="lowerRoman"/>
      <w:lvlText w:val="%6."/>
      <w:lvlJc w:val="right"/>
      <w:pPr>
        <w:ind w:left="4320" w:hanging="180"/>
      </w:pPr>
    </w:lvl>
    <w:lvl w:ilvl="6" w:tplc="6F7ECB9E">
      <w:start w:val="1"/>
      <w:numFmt w:val="decimal"/>
      <w:lvlText w:val="%7."/>
      <w:lvlJc w:val="left"/>
      <w:pPr>
        <w:ind w:left="5040" w:hanging="360"/>
      </w:pPr>
    </w:lvl>
    <w:lvl w:ilvl="7" w:tplc="23749908">
      <w:start w:val="1"/>
      <w:numFmt w:val="lowerLetter"/>
      <w:lvlText w:val="%8."/>
      <w:lvlJc w:val="left"/>
      <w:pPr>
        <w:ind w:left="5760" w:hanging="360"/>
      </w:pPr>
    </w:lvl>
    <w:lvl w:ilvl="8" w:tplc="74DA4B6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845A3A"/>
    <w:multiLevelType w:val="hybridMultilevel"/>
    <w:tmpl w:val="FFFFFFFF"/>
    <w:lvl w:ilvl="0" w:tplc="5A863026">
      <w:start w:val="1"/>
      <w:numFmt w:val="decimal"/>
      <w:lvlText w:val="%1."/>
      <w:lvlJc w:val="left"/>
      <w:pPr>
        <w:ind w:left="720" w:hanging="360"/>
      </w:pPr>
    </w:lvl>
    <w:lvl w:ilvl="1" w:tplc="9CA02AB0">
      <w:start w:val="1"/>
      <w:numFmt w:val="lowerLetter"/>
      <w:lvlText w:val="%2."/>
      <w:lvlJc w:val="left"/>
      <w:pPr>
        <w:ind w:left="1440" w:hanging="360"/>
      </w:pPr>
    </w:lvl>
    <w:lvl w:ilvl="2" w:tplc="FDDA4DF4">
      <w:start w:val="1"/>
      <w:numFmt w:val="lowerRoman"/>
      <w:lvlText w:val="%3."/>
      <w:lvlJc w:val="right"/>
      <w:pPr>
        <w:ind w:left="2160" w:hanging="180"/>
      </w:pPr>
    </w:lvl>
    <w:lvl w:ilvl="3" w:tplc="12E4F5FE">
      <w:start w:val="1"/>
      <w:numFmt w:val="decimal"/>
      <w:lvlText w:val="%4."/>
      <w:lvlJc w:val="left"/>
      <w:pPr>
        <w:ind w:left="2880" w:hanging="360"/>
      </w:pPr>
    </w:lvl>
    <w:lvl w:ilvl="4" w:tplc="C1CA099E">
      <w:start w:val="1"/>
      <w:numFmt w:val="lowerLetter"/>
      <w:lvlText w:val="%5."/>
      <w:lvlJc w:val="left"/>
      <w:pPr>
        <w:ind w:left="3600" w:hanging="360"/>
      </w:pPr>
    </w:lvl>
    <w:lvl w:ilvl="5" w:tplc="37A87B90">
      <w:start w:val="1"/>
      <w:numFmt w:val="lowerRoman"/>
      <w:lvlText w:val="%6."/>
      <w:lvlJc w:val="right"/>
      <w:pPr>
        <w:ind w:left="4320" w:hanging="180"/>
      </w:pPr>
    </w:lvl>
    <w:lvl w:ilvl="6" w:tplc="E46A5696">
      <w:start w:val="1"/>
      <w:numFmt w:val="decimal"/>
      <w:lvlText w:val="%7."/>
      <w:lvlJc w:val="left"/>
      <w:pPr>
        <w:ind w:left="5040" w:hanging="360"/>
      </w:pPr>
    </w:lvl>
    <w:lvl w:ilvl="7" w:tplc="1E5025B0">
      <w:start w:val="1"/>
      <w:numFmt w:val="lowerLetter"/>
      <w:lvlText w:val="%8."/>
      <w:lvlJc w:val="left"/>
      <w:pPr>
        <w:ind w:left="5760" w:hanging="360"/>
      </w:pPr>
    </w:lvl>
    <w:lvl w:ilvl="8" w:tplc="16841860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004CB7"/>
    <w:multiLevelType w:val="hybridMultilevel"/>
    <w:tmpl w:val="FFFFFFFF"/>
    <w:lvl w:ilvl="0" w:tplc="9D3208B6">
      <w:start w:val="1"/>
      <w:numFmt w:val="decimal"/>
      <w:lvlText w:val="%1."/>
      <w:lvlJc w:val="left"/>
      <w:pPr>
        <w:ind w:left="720" w:hanging="360"/>
      </w:pPr>
    </w:lvl>
    <w:lvl w:ilvl="1" w:tplc="A2EA6570">
      <w:start w:val="1"/>
      <w:numFmt w:val="lowerLetter"/>
      <w:lvlText w:val="%2."/>
      <w:lvlJc w:val="left"/>
      <w:pPr>
        <w:ind w:left="1440" w:hanging="360"/>
      </w:pPr>
    </w:lvl>
    <w:lvl w:ilvl="2" w:tplc="E6829B86">
      <w:start w:val="1"/>
      <w:numFmt w:val="lowerRoman"/>
      <w:lvlText w:val="%3."/>
      <w:lvlJc w:val="right"/>
      <w:pPr>
        <w:ind w:left="2160" w:hanging="180"/>
      </w:pPr>
    </w:lvl>
    <w:lvl w:ilvl="3" w:tplc="F35A59E6">
      <w:start w:val="1"/>
      <w:numFmt w:val="decimal"/>
      <w:lvlText w:val="%4."/>
      <w:lvlJc w:val="left"/>
      <w:pPr>
        <w:ind w:left="2880" w:hanging="360"/>
      </w:pPr>
    </w:lvl>
    <w:lvl w:ilvl="4" w:tplc="48D231CE">
      <w:start w:val="1"/>
      <w:numFmt w:val="lowerLetter"/>
      <w:lvlText w:val="%5."/>
      <w:lvlJc w:val="left"/>
      <w:pPr>
        <w:ind w:left="3600" w:hanging="360"/>
      </w:pPr>
    </w:lvl>
    <w:lvl w:ilvl="5" w:tplc="2668B2EA">
      <w:start w:val="1"/>
      <w:numFmt w:val="lowerRoman"/>
      <w:lvlText w:val="%6."/>
      <w:lvlJc w:val="right"/>
      <w:pPr>
        <w:ind w:left="4320" w:hanging="180"/>
      </w:pPr>
    </w:lvl>
    <w:lvl w:ilvl="6" w:tplc="71BEE2E0">
      <w:start w:val="1"/>
      <w:numFmt w:val="decimal"/>
      <w:lvlText w:val="%7."/>
      <w:lvlJc w:val="left"/>
      <w:pPr>
        <w:ind w:left="5040" w:hanging="360"/>
      </w:pPr>
    </w:lvl>
    <w:lvl w:ilvl="7" w:tplc="3FB22068">
      <w:start w:val="1"/>
      <w:numFmt w:val="lowerLetter"/>
      <w:lvlText w:val="%8."/>
      <w:lvlJc w:val="left"/>
      <w:pPr>
        <w:ind w:left="5760" w:hanging="360"/>
      </w:pPr>
    </w:lvl>
    <w:lvl w:ilvl="8" w:tplc="AAD42C4A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3223824"/>
    <w:multiLevelType w:val="hybridMultilevel"/>
    <w:tmpl w:val="FFFFFFFF"/>
    <w:lvl w:ilvl="0" w:tplc="D87451AC">
      <w:start w:val="1"/>
      <w:numFmt w:val="decimal"/>
      <w:lvlText w:val="%1."/>
      <w:lvlJc w:val="left"/>
      <w:pPr>
        <w:ind w:left="720" w:hanging="360"/>
      </w:pPr>
    </w:lvl>
    <w:lvl w:ilvl="1" w:tplc="AE3E2868">
      <w:start w:val="1"/>
      <w:numFmt w:val="lowerLetter"/>
      <w:lvlText w:val="%2."/>
      <w:lvlJc w:val="left"/>
      <w:pPr>
        <w:ind w:left="1440" w:hanging="360"/>
      </w:pPr>
    </w:lvl>
    <w:lvl w:ilvl="2" w:tplc="7ABAD84C">
      <w:start w:val="1"/>
      <w:numFmt w:val="lowerRoman"/>
      <w:lvlText w:val="%3."/>
      <w:lvlJc w:val="right"/>
      <w:pPr>
        <w:ind w:left="2160" w:hanging="180"/>
      </w:pPr>
    </w:lvl>
    <w:lvl w:ilvl="3" w:tplc="92A2B7FC">
      <w:start w:val="1"/>
      <w:numFmt w:val="decimal"/>
      <w:lvlText w:val="%4."/>
      <w:lvlJc w:val="left"/>
      <w:pPr>
        <w:ind w:left="2880" w:hanging="360"/>
      </w:pPr>
    </w:lvl>
    <w:lvl w:ilvl="4" w:tplc="CBC0F8BE">
      <w:start w:val="1"/>
      <w:numFmt w:val="lowerLetter"/>
      <w:lvlText w:val="%5."/>
      <w:lvlJc w:val="left"/>
      <w:pPr>
        <w:ind w:left="3600" w:hanging="360"/>
      </w:pPr>
    </w:lvl>
    <w:lvl w:ilvl="5" w:tplc="250213BE">
      <w:start w:val="1"/>
      <w:numFmt w:val="lowerRoman"/>
      <w:lvlText w:val="%6."/>
      <w:lvlJc w:val="right"/>
      <w:pPr>
        <w:ind w:left="4320" w:hanging="180"/>
      </w:pPr>
    </w:lvl>
    <w:lvl w:ilvl="6" w:tplc="BB44A926">
      <w:start w:val="1"/>
      <w:numFmt w:val="decimal"/>
      <w:lvlText w:val="%7."/>
      <w:lvlJc w:val="left"/>
      <w:pPr>
        <w:ind w:left="5040" w:hanging="360"/>
      </w:pPr>
    </w:lvl>
    <w:lvl w:ilvl="7" w:tplc="982E8C76">
      <w:start w:val="1"/>
      <w:numFmt w:val="lowerLetter"/>
      <w:lvlText w:val="%8."/>
      <w:lvlJc w:val="left"/>
      <w:pPr>
        <w:ind w:left="5760" w:hanging="360"/>
      </w:pPr>
    </w:lvl>
    <w:lvl w:ilvl="8" w:tplc="F8AA4D60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B41BEF"/>
    <w:multiLevelType w:val="hybridMultilevel"/>
    <w:tmpl w:val="FFFFFFFF"/>
    <w:lvl w:ilvl="0" w:tplc="ABA2162A">
      <w:start w:val="1"/>
      <w:numFmt w:val="decimal"/>
      <w:lvlText w:val="%1."/>
      <w:lvlJc w:val="left"/>
      <w:pPr>
        <w:ind w:left="720" w:hanging="360"/>
      </w:pPr>
    </w:lvl>
    <w:lvl w:ilvl="1" w:tplc="8CB440A6">
      <w:start w:val="1"/>
      <w:numFmt w:val="lowerLetter"/>
      <w:lvlText w:val="%2."/>
      <w:lvlJc w:val="left"/>
      <w:pPr>
        <w:ind w:left="1440" w:hanging="360"/>
      </w:pPr>
    </w:lvl>
    <w:lvl w:ilvl="2" w:tplc="89945BD8">
      <w:start w:val="1"/>
      <w:numFmt w:val="lowerRoman"/>
      <w:lvlText w:val="%3."/>
      <w:lvlJc w:val="right"/>
      <w:pPr>
        <w:ind w:left="2160" w:hanging="180"/>
      </w:pPr>
    </w:lvl>
    <w:lvl w:ilvl="3" w:tplc="FF608CC4">
      <w:start w:val="1"/>
      <w:numFmt w:val="decimal"/>
      <w:lvlText w:val="%4."/>
      <w:lvlJc w:val="left"/>
      <w:pPr>
        <w:ind w:left="2880" w:hanging="360"/>
      </w:pPr>
    </w:lvl>
    <w:lvl w:ilvl="4" w:tplc="DABE3562">
      <w:start w:val="1"/>
      <w:numFmt w:val="lowerLetter"/>
      <w:lvlText w:val="%5."/>
      <w:lvlJc w:val="left"/>
      <w:pPr>
        <w:ind w:left="3600" w:hanging="360"/>
      </w:pPr>
    </w:lvl>
    <w:lvl w:ilvl="5" w:tplc="819480E4">
      <w:start w:val="1"/>
      <w:numFmt w:val="lowerRoman"/>
      <w:lvlText w:val="%6."/>
      <w:lvlJc w:val="right"/>
      <w:pPr>
        <w:ind w:left="4320" w:hanging="180"/>
      </w:pPr>
    </w:lvl>
    <w:lvl w:ilvl="6" w:tplc="4BF41CA8">
      <w:start w:val="1"/>
      <w:numFmt w:val="decimal"/>
      <w:lvlText w:val="%7."/>
      <w:lvlJc w:val="left"/>
      <w:pPr>
        <w:ind w:left="5040" w:hanging="360"/>
      </w:pPr>
    </w:lvl>
    <w:lvl w:ilvl="7" w:tplc="B0B216EE">
      <w:start w:val="1"/>
      <w:numFmt w:val="lowerLetter"/>
      <w:lvlText w:val="%8."/>
      <w:lvlJc w:val="left"/>
      <w:pPr>
        <w:ind w:left="5760" w:hanging="360"/>
      </w:pPr>
    </w:lvl>
    <w:lvl w:ilvl="8" w:tplc="148A38B0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6E2B5B"/>
    <w:multiLevelType w:val="hybridMultilevel"/>
    <w:tmpl w:val="FFFFFFFF"/>
    <w:lvl w:ilvl="0" w:tplc="0484A386">
      <w:start w:val="1"/>
      <w:numFmt w:val="decimal"/>
      <w:lvlText w:val="%1."/>
      <w:lvlJc w:val="left"/>
      <w:pPr>
        <w:ind w:left="720" w:hanging="360"/>
      </w:pPr>
    </w:lvl>
    <w:lvl w:ilvl="1" w:tplc="F77E5FD6">
      <w:start w:val="1"/>
      <w:numFmt w:val="lowerLetter"/>
      <w:lvlText w:val="%2."/>
      <w:lvlJc w:val="left"/>
      <w:pPr>
        <w:ind w:left="1440" w:hanging="360"/>
      </w:pPr>
    </w:lvl>
    <w:lvl w:ilvl="2" w:tplc="1482479A">
      <w:start w:val="1"/>
      <w:numFmt w:val="lowerRoman"/>
      <w:lvlText w:val="%3."/>
      <w:lvlJc w:val="right"/>
      <w:pPr>
        <w:ind w:left="2160" w:hanging="180"/>
      </w:pPr>
    </w:lvl>
    <w:lvl w:ilvl="3" w:tplc="699A9F4C">
      <w:start w:val="1"/>
      <w:numFmt w:val="decimal"/>
      <w:lvlText w:val="%4."/>
      <w:lvlJc w:val="left"/>
      <w:pPr>
        <w:ind w:left="2880" w:hanging="360"/>
      </w:pPr>
    </w:lvl>
    <w:lvl w:ilvl="4" w:tplc="D5EC55CE">
      <w:start w:val="1"/>
      <w:numFmt w:val="lowerLetter"/>
      <w:lvlText w:val="%5."/>
      <w:lvlJc w:val="left"/>
      <w:pPr>
        <w:ind w:left="3600" w:hanging="360"/>
      </w:pPr>
    </w:lvl>
    <w:lvl w:ilvl="5" w:tplc="383A877E">
      <w:start w:val="1"/>
      <w:numFmt w:val="lowerRoman"/>
      <w:lvlText w:val="%6."/>
      <w:lvlJc w:val="right"/>
      <w:pPr>
        <w:ind w:left="4320" w:hanging="180"/>
      </w:pPr>
    </w:lvl>
    <w:lvl w:ilvl="6" w:tplc="691E2FD8">
      <w:start w:val="1"/>
      <w:numFmt w:val="decimal"/>
      <w:lvlText w:val="%7."/>
      <w:lvlJc w:val="left"/>
      <w:pPr>
        <w:ind w:left="5040" w:hanging="360"/>
      </w:pPr>
    </w:lvl>
    <w:lvl w:ilvl="7" w:tplc="F4E205D8">
      <w:start w:val="1"/>
      <w:numFmt w:val="lowerLetter"/>
      <w:lvlText w:val="%8."/>
      <w:lvlJc w:val="left"/>
      <w:pPr>
        <w:ind w:left="5760" w:hanging="360"/>
      </w:pPr>
    </w:lvl>
    <w:lvl w:ilvl="8" w:tplc="ABE2906C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5B01B8"/>
    <w:multiLevelType w:val="hybridMultilevel"/>
    <w:tmpl w:val="FFFFFFFF"/>
    <w:lvl w:ilvl="0" w:tplc="2276573C">
      <w:start w:val="1"/>
      <w:numFmt w:val="decimal"/>
      <w:lvlText w:val="%1."/>
      <w:lvlJc w:val="left"/>
      <w:pPr>
        <w:ind w:left="720" w:hanging="360"/>
      </w:pPr>
    </w:lvl>
    <w:lvl w:ilvl="1" w:tplc="1BD03CA2">
      <w:start w:val="1"/>
      <w:numFmt w:val="lowerLetter"/>
      <w:lvlText w:val="%2."/>
      <w:lvlJc w:val="left"/>
      <w:pPr>
        <w:ind w:left="1440" w:hanging="360"/>
      </w:pPr>
    </w:lvl>
    <w:lvl w:ilvl="2" w:tplc="85EAE618">
      <w:start w:val="1"/>
      <w:numFmt w:val="lowerRoman"/>
      <w:lvlText w:val="%3."/>
      <w:lvlJc w:val="right"/>
      <w:pPr>
        <w:ind w:left="2160" w:hanging="180"/>
      </w:pPr>
    </w:lvl>
    <w:lvl w:ilvl="3" w:tplc="D31C9AA0">
      <w:start w:val="1"/>
      <w:numFmt w:val="decimal"/>
      <w:lvlText w:val="%4."/>
      <w:lvlJc w:val="left"/>
      <w:pPr>
        <w:ind w:left="2880" w:hanging="360"/>
      </w:pPr>
    </w:lvl>
    <w:lvl w:ilvl="4" w:tplc="99BE8502">
      <w:start w:val="1"/>
      <w:numFmt w:val="lowerLetter"/>
      <w:lvlText w:val="%5."/>
      <w:lvlJc w:val="left"/>
      <w:pPr>
        <w:ind w:left="3600" w:hanging="360"/>
      </w:pPr>
    </w:lvl>
    <w:lvl w:ilvl="5" w:tplc="20B06F04">
      <w:start w:val="1"/>
      <w:numFmt w:val="lowerRoman"/>
      <w:lvlText w:val="%6."/>
      <w:lvlJc w:val="right"/>
      <w:pPr>
        <w:ind w:left="4320" w:hanging="180"/>
      </w:pPr>
    </w:lvl>
    <w:lvl w:ilvl="6" w:tplc="64DA56DE">
      <w:start w:val="1"/>
      <w:numFmt w:val="decimal"/>
      <w:lvlText w:val="%7."/>
      <w:lvlJc w:val="left"/>
      <w:pPr>
        <w:ind w:left="5040" w:hanging="360"/>
      </w:pPr>
    </w:lvl>
    <w:lvl w:ilvl="7" w:tplc="ED66111A">
      <w:start w:val="1"/>
      <w:numFmt w:val="lowerLetter"/>
      <w:lvlText w:val="%8."/>
      <w:lvlJc w:val="left"/>
      <w:pPr>
        <w:ind w:left="5760" w:hanging="360"/>
      </w:pPr>
    </w:lvl>
    <w:lvl w:ilvl="8" w:tplc="84BED31A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B702F1"/>
    <w:multiLevelType w:val="hybridMultilevel"/>
    <w:tmpl w:val="FFFFFFFF"/>
    <w:lvl w:ilvl="0" w:tplc="14241B16">
      <w:start w:val="1"/>
      <w:numFmt w:val="decimal"/>
      <w:lvlText w:val="%1."/>
      <w:lvlJc w:val="left"/>
      <w:pPr>
        <w:ind w:left="720" w:hanging="360"/>
      </w:pPr>
    </w:lvl>
    <w:lvl w:ilvl="1" w:tplc="7654D56A">
      <w:start w:val="1"/>
      <w:numFmt w:val="lowerLetter"/>
      <w:lvlText w:val="%2."/>
      <w:lvlJc w:val="left"/>
      <w:pPr>
        <w:ind w:left="1440" w:hanging="360"/>
      </w:pPr>
    </w:lvl>
    <w:lvl w:ilvl="2" w:tplc="F2345168">
      <w:start w:val="1"/>
      <w:numFmt w:val="lowerRoman"/>
      <w:lvlText w:val="%3."/>
      <w:lvlJc w:val="right"/>
      <w:pPr>
        <w:ind w:left="2160" w:hanging="180"/>
      </w:pPr>
    </w:lvl>
    <w:lvl w:ilvl="3" w:tplc="70226200">
      <w:start w:val="1"/>
      <w:numFmt w:val="decimal"/>
      <w:lvlText w:val="%4."/>
      <w:lvlJc w:val="left"/>
      <w:pPr>
        <w:ind w:left="2880" w:hanging="360"/>
      </w:pPr>
    </w:lvl>
    <w:lvl w:ilvl="4" w:tplc="00CA7C44">
      <w:start w:val="1"/>
      <w:numFmt w:val="lowerLetter"/>
      <w:lvlText w:val="%5."/>
      <w:lvlJc w:val="left"/>
      <w:pPr>
        <w:ind w:left="3600" w:hanging="360"/>
      </w:pPr>
    </w:lvl>
    <w:lvl w:ilvl="5" w:tplc="E174C094">
      <w:start w:val="1"/>
      <w:numFmt w:val="lowerRoman"/>
      <w:lvlText w:val="%6."/>
      <w:lvlJc w:val="right"/>
      <w:pPr>
        <w:ind w:left="4320" w:hanging="180"/>
      </w:pPr>
    </w:lvl>
    <w:lvl w:ilvl="6" w:tplc="6F42C0E8">
      <w:start w:val="1"/>
      <w:numFmt w:val="decimal"/>
      <w:lvlText w:val="%7."/>
      <w:lvlJc w:val="left"/>
      <w:pPr>
        <w:ind w:left="5040" w:hanging="360"/>
      </w:pPr>
    </w:lvl>
    <w:lvl w:ilvl="7" w:tplc="23A83BE2">
      <w:start w:val="1"/>
      <w:numFmt w:val="lowerLetter"/>
      <w:lvlText w:val="%8."/>
      <w:lvlJc w:val="left"/>
      <w:pPr>
        <w:ind w:left="5760" w:hanging="360"/>
      </w:pPr>
    </w:lvl>
    <w:lvl w:ilvl="8" w:tplc="9B80E4C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29"/>
  </w:num>
  <w:num w:numId="4">
    <w:abstractNumId w:val="2"/>
  </w:num>
  <w:num w:numId="5">
    <w:abstractNumId w:val="20"/>
  </w:num>
  <w:num w:numId="6">
    <w:abstractNumId w:val="7"/>
  </w:num>
  <w:num w:numId="7">
    <w:abstractNumId w:val="0"/>
  </w:num>
  <w:num w:numId="8">
    <w:abstractNumId w:val="14"/>
  </w:num>
  <w:num w:numId="9">
    <w:abstractNumId w:val="24"/>
  </w:num>
  <w:num w:numId="10">
    <w:abstractNumId w:val="31"/>
  </w:num>
  <w:num w:numId="11">
    <w:abstractNumId w:val="8"/>
  </w:num>
  <w:num w:numId="12">
    <w:abstractNumId w:val="22"/>
  </w:num>
  <w:num w:numId="13">
    <w:abstractNumId w:val="16"/>
  </w:num>
  <w:num w:numId="14">
    <w:abstractNumId w:val="15"/>
  </w:num>
  <w:num w:numId="15">
    <w:abstractNumId w:val="4"/>
  </w:num>
  <w:num w:numId="16">
    <w:abstractNumId w:val="27"/>
  </w:num>
  <w:num w:numId="17">
    <w:abstractNumId w:val="28"/>
  </w:num>
  <w:num w:numId="18">
    <w:abstractNumId w:val="12"/>
  </w:num>
  <w:num w:numId="19">
    <w:abstractNumId w:val="13"/>
  </w:num>
  <w:num w:numId="20">
    <w:abstractNumId w:val="5"/>
  </w:num>
  <w:num w:numId="21">
    <w:abstractNumId w:val="21"/>
  </w:num>
  <w:num w:numId="22">
    <w:abstractNumId w:val="10"/>
  </w:num>
  <w:num w:numId="23">
    <w:abstractNumId w:val="23"/>
  </w:num>
  <w:num w:numId="24">
    <w:abstractNumId w:val="3"/>
  </w:num>
  <w:num w:numId="25">
    <w:abstractNumId w:val="19"/>
  </w:num>
  <w:num w:numId="26">
    <w:abstractNumId w:val="26"/>
  </w:num>
  <w:num w:numId="27">
    <w:abstractNumId w:val="9"/>
  </w:num>
  <w:num w:numId="28">
    <w:abstractNumId w:val="11"/>
  </w:num>
  <w:num w:numId="29">
    <w:abstractNumId w:val="17"/>
  </w:num>
  <w:num w:numId="30">
    <w:abstractNumId w:val="18"/>
  </w:num>
  <w:num w:numId="31">
    <w:abstractNumId w:val="25"/>
  </w:num>
  <w:num w:numId="32">
    <w:abstractNumId w:val="1"/>
  </w:num>
  <w:num w:numId="33">
    <w:abstractNumId w:val="1"/>
  </w:num>
  <w:num w:numId="34">
    <w:abstractNumId w:val="1"/>
  </w:num>
  <w:num w:numId="35">
    <w:abstractNumId w:val="1"/>
  </w:num>
  <w:num w:numId="36">
    <w:abstractNumId w:val="1"/>
  </w:num>
  <w:num w:numId="37">
    <w:abstractNumId w:val="1"/>
  </w:num>
  <w:num w:numId="38">
    <w:abstractNumId w:val="1"/>
  </w:num>
  <w:num w:numId="39">
    <w:abstractNumId w:val="1"/>
  </w:num>
  <w:num w:numId="40">
    <w:abstractNumId w:val="1"/>
  </w:num>
  <w:num w:numId="41">
    <w:abstractNumId w:val="3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D81"/>
    <w:rsid w:val="00000364"/>
    <w:rsid w:val="000008B3"/>
    <w:rsid w:val="00001CFC"/>
    <w:rsid w:val="00001FF6"/>
    <w:rsid w:val="000030CE"/>
    <w:rsid w:val="00003677"/>
    <w:rsid w:val="00003BA0"/>
    <w:rsid w:val="00004644"/>
    <w:rsid w:val="00005998"/>
    <w:rsid w:val="00005C14"/>
    <w:rsid w:val="00006194"/>
    <w:rsid w:val="00006EC9"/>
    <w:rsid w:val="000079B4"/>
    <w:rsid w:val="00011623"/>
    <w:rsid w:val="00012D68"/>
    <w:rsid w:val="00013027"/>
    <w:rsid w:val="0001341B"/>
    <w:rsid w:val="00013C4A"/>
    <w:rsid w:val="00015D3A"/>
    <w:rsid w:val="00016495"/>
    <w:rsid w:val="000169EE"/>
    <w:rsid w:val="00016DF6"/>
    <w:rsid w:val="00017A1B"/>
    <w:rsid w:val="00017F0D"/>
    <w:rsid w:val="00020628"/>
    <w:rsid w:val="00020DB8"/>
    <w:rsid w:val="000220C5"/>
    <w:rsid w:val="0002227D"/>
    <w:rsid w:val="00022BB7"/>
    <w:rsid w:val="00023027"/>
    <w:rsid w:val="0002513B"/>
    <w:rsid w:val="0002516E"/>
    <w:rsid w:val="00026007"/>
    <w:rsid w:val="00026EE9"/>
    <w:rsid w:val="000271DB"/>
    <w:rsid w:val="00027DFD"/>
    <w:rsid w:val="0003039B"/>
    <w:rsid w:val="000305D7"/>
    <w:rsid w:val="0003102E"/>
    <w:rsid w:val="00031628"/>
    <w:rsid w:val="0003169C"/>
    <w:rsid w:val="000319B1"/>
    <w:rsid w:val="00035C4A"/>
    <w:rsid w:val="000364A4"/>
    <w:rsid w:val="00040452"/>
    <w:rsid w:val="00040700"/>
    <w:rsid w:val="00040CA6"/>
    <w:rsid w:val="00040D4B"/>
    <w:rsid w:val="00041352"/>
    <w:rsid w:val="00042911"/>
    <w:rsid w:val="00042DC8"/>
    <w:rsid w:val="00043548"/>
    <w:rsid w:val="000440C8"/>
    <w:rsid w:val="0004429D"/>
    <w:rsid w:val="00044CA7"/>
    <w:rsid w:val="00045E3A"/>
    <w:rsid w:val="00046B6A"/>
    <w:rsid w:val="000476C1"/>
    <w:rsid w:val="00051275"/>
    <w:rsid w:val="00051705"/>
    <w:rsid w:val="00052692"/>
    <w:rsid w:val="0005318A"/>
    <w:rsid w:val="00053469"/>
    <w:rsid w:val="00053EA7"/>
    <w:rsid w:val="000543BC"/>
    <w:rsid w:val="00054435"/>
    <w:rsid w:val="00054458"/>
    <w:rsid w:val="0005492A"/>
    <w:rsid w:val="00054AAA"/>
    <w:rsid w:val="00054ACA"/>
    <w:rsid w:val="00055423"/>
    <w:rsid w:val="00055EA8"/>
    <w:rsid w:val="000606AD"/>
    <w:rsid w:val="00061121"/>
    <w:rsid w:val="000617F7"/>
    <w:rsid w:val="000628D5"/>
    <w:rsid w:val="00062EC3"/>
    <w:rsid w:val="00063AD8"/>
    <w:rsid w:val="00066556"/>
    <w:rsid w:val="00066A62"/>
    <w:rsid w:val="00070F3B"/>
    <w:rsid w:val="0007153B"/>
    <w:rsid w:val="000724C9"/>
    <w:rsid w:val="00072953"/>
    <w:rsid w:val="0007346E"/>
    <w:rsid w:val="00073F91"/>
    <w:rsid w:val="00074E52"/>
    <w:rsid w:val="000754B6"/>
    <w:rsid w:val="00076174"/>
    <w:rsid w:val="00076682"/>
    <w:rsid w:val="00076689"/>
    <w:rsid w:val="00076BB4"/>
    <w:rsid w:val="00076FF9"/>
    <w:rsid w:val="000770B2"/>
    <w:rsid w:val="000779E9"/>
    <w:rsid w:val="00080B43"/>
    <w:rsid w:val="00081728"/>
    <w:rsid w:val="0008513C"/>
    <w:rsid w:val="000876BD"/>
    <w:rsid w:val="000877B4"/>
    <w:rsid w:val="00087A3F"/>
    <w:rsid w:val="00087C7C"/>
    <w:rsid w:val="00087CE4"/>
    <w:rsid w:val="00091834"/>
    <w:rsid w:val="00091B4A"/>
    <w:rsid w:val="00091BD4"/>
    <w:rsid w:val="00091E50"/>
    <w:rsid w:val="00092A0C"/>
    <w:rsid w:val="00093886"/>
    <w:rsid w:val="00093915"/>
    <w:rsid w:val="0009422D"/>
    <w:rsid w:val="000970D0"/>
    <w:rsid w:val="0009740D"/>
    <w:rsid w:val="000A0393"/>
    <w:rsid w:val="000A0937"/>
    <w:rsid w:val="000A0D78"/>
    <w:rsid w:val="000A0F8F"/>
    <w:rsid w:val="000A1E8F"/>
    <w:rsid w:val="000A2320"/>
    <w:rsid w:val="000A2852"/>
    <w:rsid w:val="000A2F45"/>
    <w:rsid w:val="000A45E0"/>
    <w:rsid w:val="000A5B70"/>
    <w:rsid w:val="000A6EA0"/>
    <w:rsid w:val="000A761A"/>
    <w:rsid w:val="000B0918"/>
    <w:rsid w:val="000B1D1F"/>
    <w:rsid w:val="000B2354"/>
    <w:rsid w:val="000B2D72"/>
    <w:rsid w:val="000B325B"/>
    <w:rsid w:val="000B3A23"/>
    <w:rsid w:val="000B3FD1"/>
    <w:rsid w:val="000B414F"/>
    <w:rsid w:val="000B42A3"/>
    <w:rsid w:val="000B4311"/>
    <w:rsid w:val="000B4487"/>
    <w:rsid w:val="000B46CB"/>
    <w:rsid w:val="000B4920"/>
    <w:rsid w:val="000B5584"/>
    <w:rsid w:val="000B5620"/>
    <w:rsid w:val="000B5A79"/>
    <w:rsid w:val="000B5DA1"/>
    <w:rsid w:val="000B6AAD"/>
    <w:rsid w:val="000B7780"/>
    <w:rsid w:val="000C049C"/>
    <w:rsid w:val="000C054B"/>
    <w:rsid w:val="000C0D4C"/>
    <w:rsid w:val="000C0D98"/>
    <w:rsid w:val="000C1F51"/>
    <w:rsid w:val="000C256E"/>
    <w:rsid w:val="000C27FB"/>
    <w:rsid w:val="000C2AF3"/>
    <w:rsid w:val="000C2FF5"/>
    <w:rsid w:val="000C5538"/>
    <w:rsid w:val="000C5E71"/>
    <w:rsid w:val="000C6037"/>
    <w:rsid w:val="000C63B3"/>
    <w:rsid w:val="000C64BB"/>
    <w:rsid w:val="000C7A0A"/>
    <w:rsid w:val="000C7A31"/>
    <w:rsid w:val="000C7C73"/>
    <w:rsid w:val="000D18A5"/>
    <w:rsid w:val="000D1E76"/>
    <w:rsid w:val="000D2069"/>
    <w:rsid w:val="000D2903"/>
    <w:rsid w:val="000D31D5"/>
    <w:rsid w:val="000D325C"/>
    <w:rsid w:val="000D3693"/>
    <w:rsid w:val="000D3FE9"/>
    <w:rsid w:val="000D43AC"/>
    <w:rsid w:val="000D50D3"/>
    <w:rsid w:val="000D5A32"/>
    <w:rsid w:val="000D5A74"/>
    <w:rsid w:val="000D61B9"/>
    <w:rsid w:val="000D6951"/>
    <w:rsid w:val="000D7984"/>
    <w:rsid w:val="000E1026"/>
    <w:rsid w:val="000E1380"/>
    <w:rsid w:val="000E2B23"/>
    <w:rsid w:val="000E2E81"/>
    <w:rsid w:val="000E2EB8"/>
    <w:rsid w:val="000E3572"/>
    <w:rsid w:val="000E5052"/>
    <w:rsid w:val="000E5B4A"/>
    <w:rsid w:val="000E6318"/>
    <w:rsid w:val="000E6551"/>
    <w:rsid w:val="000E745C"/>
    <w:rsid w:val="000F0873"/>
    <w:rsid w:val="000F0A8D"/>
    <w:rsid w:val="000F17DC"/>
    <w:rsid w:val="000F3126"/>
    <w:rsid w:val="000F3135"/>
    <w:rsid w:val="000F41E2"/>
    <w:rsid w:val="000F4692"/>
    <w:rsid w:val="000F4E66"/>
    <w:rsid w:val="000F5BA3"/>
    <w:rsid w:val="000F6508"/>
    <w:rsid w:val="000F7CCE"/>
    <w:rsid w:val="000F7EAF"/>
    <w:rsid w:val="00100241"/>
    <w:rsid w:val="00101FDF"/>
    <w:rsid w:val="001033EE"/>
    <w:rsid w:val="00103DA0"/>
    <w:rsid w:val="001040A5"/>
    <w:rsid w:val="001045CA"/>
    <w:rsid w:val="00104941"/>
    <w:rsid w:val="00104C24"/>
    <w:rsid w:val="00104C3A"/>
    <w:rsid w:val="00104D48"/>
    <w:rsid w:val="001053B4"/>
    <w:rsid w:val="00105766"/>
    <w:rsid w:val="00105CD5"/>
    <w:rsid w:val="001075E1"/>
    <w:rsid w:val="0011057F"/>
    <w:rsid w:val="00110D0B"/>
    <w:rsid w:val="001112F3"/>
    <w:rsid w:val="00111353"/>
    <w:rsid w:val="00112B20"/>
    <w:rsid w:val="00113296"/>
    <w:rsid w:val="001134E7"/>
    <w:rsid w:val="001146AF"/>
    <w:rsid w:val="00114750"/>
    <w:rsid w:val="001151C2"/>
    <w:rsid w:val="001152B2"/>
    <w:rsid w:val="00115669"/>
    <w:rsid w:val="00115AC5"/>
    <w:rsid w:val="0011721E"/>
    <w:rsid w:val="00117AAA"/>
    <w:rsid w:val="00120845"/>
    <w:rsid w:val="00121644"/>
    <w:rsid w:val="00121D5E"/>
    <w:rsid w:val="00122F8E"/>
    <w:rsid w:val="001232D2"/>
    <w:rsid w:val="00123B63"/>
    <w:rsid w:val="00124950"/>
    <w:rsid w:val="001251E4"/>
    <w:rsid w:val="00125773"/>
    <w:rsid w:val="00126C13"/>
    <w:rsid w:val="00127A85"/>
    <w:rsid w:val="00130DDD"/>
    <w:rsid w:val="00130DEC"/>
    <w:rsid w:val="001314D6"/>
    <w:rsid w:val="00131E12"/>
    <w:rsid w:val="00132429"/>
    <w:rsid w:val="00134691"/>
    <w:rsid w:val="00134EF7"/>
    <w:rsid w:val="00135F77"/>
    <w:rsid w:val="001360A4"/>
    <w:rsid w:val="0013621A"/>
    <w:rsid w:val="00136D9C"/>
    <w:rsid w:val="00140FC7"/>
    <w:rsid w:val="001412E1"/>
    <w:rsid w:val="001415F5"/>
    <w:rsid w:val="0014357C"/>
    <w:rsid w:val="0014453B"/>
    <w:rsid w:val="00145137"/>
    <w:rsid w:val="0014651B"/>
    <w:rsid w:val="00147818"/>
    <w:rsid w:val="00148B92"/>
    <w:rsid w:val="001506D3"/>
    <w:rsid w:val="00151083"/>
    <w:rsid w:val="00151160"/>
    <w:rsid w:val="00151BB2"/>
    <w:rsid w:val="00152383"/>
    <w:rsid w:val="00152423"/>
    <w:rsid w:val="00152DBC"/>
    <w:rsid w:val="0015374F"/>
    <w:rsid w:val="001542CF"/>
    <w:rsid w:val="00154E4C"/>
    <w:rsid w:val="00155BB2"/>
    <w:rsid w:val="00156F31"/>
    <w:rsid w:val="00157512"/>
    <w:rsid w:val="0016040A"/>
    <w:rsid w:val="0016042B"/>
    <w:rsid w:val="001605F6"/>
    <w:rsid w:val="001617A5"/>
    <w:rsid w:val="00161876"/>
    <w:rsid w:val="0016191A"/>
    <w:rsid w:val="00161B6C"/>
    <w:rsid w:val="00161C03"/>
    <w:rsid w:val="001620B7"/>
    <w:rsid w:val="00162F62"/>
    <w:rsid w:val="001634AE"/>
    <w:rsid w:val="001638FB"/>
    <w:rsid w:val="00163C28"/>
    <w:rsid w:val="0016409E"/>
    <w:rsid w:val="001643AB"/>
    <w:rsid w:val="00164EDE"/>
    <w:rsid w:val="00165587"/>
    <w:rsid w:val="00166155"/>
    <w:rsid w:val="00166217"/>
    <w:rsid w:val="00166CEE"/>
    <w:rsid w:val="00170413"/>
    <w:rsid w:val="001713F9"/>
    <w:rsid w:val="001718A4"/>
    <w:rsid w:val="0017216C"/>
    <w:rsid w:val="001730C4"/>
    <w:rsid w:val="0017383A"/>
    <w:rsid w:val="00173DC5"/>
    <w:rsid w:val="0017450D"/>
    <w:rsid w:val="00174BA8"/>
    <w:rsid w:val="001750F6"/>
    <w:rsid w:val="00175CEC"/>
    <w:rsid w:val="00176258"/>
    <w:rsid w:val="00176383"/>
    <w:rsid w:val="001777F0"/>
    <w:rsid w:val="00177AC2"/>
    <w:rsid w:val="00177D36"/>
    <w:rsid w:val="00180C42"/>
    <w:rsid w:val="001811AF"/>
    <w:rsid w:val="00181242"/>
    <w:rsid w:val="00181F6A"/>
    <w:rsid w:val="00182ABC"/>
    <w:rsid w:val="00183B16"/>
    <w:rsid w:val="00183D44"/>
    <w:rsid w:val="001841E8"/>
    <w:rsid w:val="001846D3"/>
    <w:rsid w:val="00185E75"/>
    <w:rsid w:val="00189F4C"/>
    <w:rsid w:val="001902FB"/>
    <w:rsid w:val="00191E7E"/>
    <w:rsid w:val="0019240D"/>
    <w:rsid w:val="0019298C"/>
    <w:rsid w:val="00192D62"/>
    <w:rsid w:val="00193F48"/>
    <w:rsid w:val="001950C2"/>
    <w:rsid w:val="00195290"/>
    <w:rsid w:val="001953C6"/>
    <w:rsid w:val="00196DEE"/>
    <w:rsid w:val="001970E0"/>
    <w:rsid w:val="001A0171"/>
    <w:rsid w:val="001A047C"/>
    <w:rsid w:val="001A1F98"/>
    <w:rsid w:val="001A2CEF"/>
    <w:rsid w:val="001A3DDE"/>
    <w:rsid w:val="001A47CF"/>
    <w:rsid w:val="001A5BBC"/>
    <w:rsid w:val="001A6F1D"/>
    <w:rsid w:val="001B0278"/>
    <w:rsid w:val="001B032D"/>
    <w:rsid w:val="001B12C6"/>
    <w:rsid w:val="001B161D"/>
    <w:rsid w:val="001B1CFF"/>
    <w:rsid w:val="001B22B5"/>
    <w:rsid w:val="001B25A4"/>
    <w:rsid w:val="001B3E80"/>
    <w:rsid w:val="001B4A3A"/>
    <w:rsid w:val="001B4F29"/>
    <w:rsid w:val="001B7515"/>
    <w:rsid w:val="001C0B32"/>
    <w:rsid w:val="001C0B88"/>
    <w:rsid w:val="001C0FA2"/>
    <w:rsid w:val="001C2F6F"/>
    <w:rsid w:val="001C333B"/>
    <w:rsid w:val="001C474D"/>
    <w:rsid w:val="001C5CBB"/>
    <w:rsid w:val="001C63BC"/>
    <w:rsid w:val="001C68F7"/>
    <w:rsid w:val="001C71DB"/>
    <w:rsid w:val="001C76E3"/>
    <w:rsid w:val="001C7BAC"/>
    <w:rsid w:val="001D01B5"/>
    <w:rsid w:val="001D0E71"/>
    <w:rsid w:val="001D1043"/>
    <w:rsid w:val="001D1567"/>
    <w:rsid w:val="001D1AE9"/>
    <w:rsid w:val="001D1BCD"/>
    <w:rsid w:val="001D2075"/>
    <w:rsid w:val="001D221D"/>
    <w:rsid w:val="001D253D"/>
    <w:rsid w:val="001D2972"/>
    <w:rsid w:val="001D3422"/>
    <w:rsid w:val="001D3810"/>
    <w:rsid w:val="001D4299"/>
    <w:rsid w:val="001D5D81"/>
    <w:rsid w:val="001D6365"/>
    <w:rsid w:val="001D63C3"/>
    <w:rsid w:val="001D6740"/>
    <w:rsid w:val="001D6A55"/>
    <w:rsid w:val="001D78B5"/>
    <w:rsid w:val="001D7BEF"/>
    <w:rsid w:val="001E060D"/>
    <w:rsid w:val="001E0720"/>
    <w:rsid w:val="001E21B4"/>
    <w:rsid w:val="001E2906"/>
    <w:rsid w:val="001E2BCE"/>
    <w:rsid w:val="001E2F38"/>
    <w:rsid w:val="001E3A30"/>
    <w:rsid w:val="001E4448"/>
    <w:rsid w:val="001E4C60"/>
    <w:rsid w:val="001E605D"/>
    <w:rsid w:val="001E61C5"/>
    <w:rsid w:val="001E675A"/>
    <w:rsid w:val="001E7E5F"/>
    <w:rsid w:val="001F125E"/>
    <w:rsid w:val="001F1770"/>
    <w:rsid w:val="001F2DAC"/>
    <w:rsid w:val="001F3666"/>
    <w:rsid w:val="001F406F"/>
    <w:rsid w:val="001F45C2"/>
    <w:rsid w:val="001F45DA"/>
    <w:rsid w:val="001F4C22"/>
    <w:rsid w:val="001F59A1"/>
    <w:rsid w:val="001F68D4"/>
    <w:rsid w:val="001FD3A5"/>
    <w:rsid w:val="002019D6"/>
    <w:rsid w:val="00201C05"/>
    <w:rsid w:val="00202380"/>
    <w:rsid w:val="00202FFD"/>
    <w:rsid w:val="0020384A"/>
    <w:rsid w:val="002040C7"/>
    <w:rsid w:val="002044A7"/>
    <w:rsid w:val="00206260"/>
    <w:rsid w:val="00206CE6"/>
    <w:rsid w:val="0020784C"/>
    <w:rsid w:val="0021085F"/>
    <w:rsid w:val="0021109B"/>
    <w:rsid w:val="0021263B"/>
    <w:rsid w:val="0021328A"/>
    <w:rsid w:val="002134D7"/>
    <w:rsid w:val="00215148"/>
    <w:rsid w:val="00216C33"/>
    <w:rsid w:val="00216FDE"/>
    <w:rsid w:val="00220C21"/>
    <w:rsid w:val="00221878"/>
    <w:rsid w:val="0022198C"/>
    <w:rsid w:val="00223AB1"/>
    <w:rsid w:val="00223AEC"/>
    <w:rsid w:val="00225674"/>
    <w:rsid w:val="002257EF"/>
    <w:rsid w:val="002264EE"/>
    <w:rsid w:val="00226E45"/>
    <w:rsid w:val="00227484"/>
    <w:rsid w:val="00227BAA"/>
    <w:rsid w:val="00227DD2"/>
    <w:rsid w:val="00231349"/>
    <w:rsid w:val="002321B4"/>
    <w:rsid w:val="00232C89"/>
    <w:rsid w:val="0023453D"/>
    <w:rsid w:val="002353FD"/>
    <w:rsid w:val="002360BD"/>
    <w:rsid w:val="00236146"/>
    <w:rsid w:val="00237E8C"/>
    <w:rsid w:val="00240498"/>
    <w:rsid w:val="0024111B"/>
    <w:rsid w:val="00241685"/>
    <w:rsid w:val="002417CC"/>
    <w:rsid w:val="00241997"/>
    <w:rsid w:val="00242097"/>
    <w:rsid w:val="00242842"/>
    <w:rsid w:val="002448C0"/>
    <w:rsid w:val="00244A59"/>
    <w:rsid w:val="00244B22"/>
    <w:rsid w:val="00244F84"/>
    <w:rsid w:val="00245264"/>
    <w:rsid w:val="002453D9"/>
    <w:rsid w:val="002459BC"/>
    <w:rsid w:val="002462E1"/>
    <w:rsid w:val="0024707C"/>
    <w:rsid w:val="00250C53"/>
    <w:rsid w:val="00251E36"/>
    <w:rsid w:val="00253D70"/>
    <w:rsid w:val="00253F2B"/>
    <w:rsid w:val="0025498F"/>
    <w:rsid w:val="00255242"/>
    <w:rsid w:val="0025574D"/>
    <w:rsid w:val="002579BF"/>
    <w:rsid w:val="00257DA1"/>
    <w:rsid w:val="00257F00"/>
    <w:rsid w:val="00260E4F"/>
    <w:rsid w:val="00262297"/>
    <w:rsid w:val="0026259C"/>
    <w:rsid w:val="00262DF1"/>
    <w:rsid w:val="00263896"/>
    <w:rsid w:val="0026542A"/>
    <w:rsid w:val="002662D1"/>
    <w:rsid w:val="002662FD"/>
    <w:rsid w:val="002666F9"/>
    <w:rsid w:val="00266F22"/>
    <w:rsid w:val="00267617"/>
    <w:rsid w:val="00271260"/>
    <w:rsid w:val="00272009"/>
    <w:rsid w:val="002724D7"/>
    <w:rsid w:val="00272611"/>
    <w:rsid w:val="002727FB"/>
    <w:rsid w:val="002732D1"/>
    <w:rsid w:val="00274192"/>
    <w:rsid w:val="002743A2"/>
    <w:rsid w:val="002746CB"/>
    <w:rsid w:val="002747F4"/>
    <w:rsid w:val="00274E6D"/>
    <w:rsid w:val="0027503F"/>
    <w:rsid w:val="002750C3"/>
    <w:rsid w:val="0027554E"/>
    <w:rsid w:val="00275DA9"/>
    <w:rsid w:val="00275F1F"/>
    <w:rsid w:val="00276CDF"/>
    <w:rsid w:val="0027782E"/>
    <w:rsid w:val="00277AA1"/>
    <w:rsid w:val="00277DD7"/>
    <w:rsid w:val="00277DF7"/>
    <w:rsid w:val="00280A78"/>
    <w:rsid w:val="002821F6"/>
    <w:rsid w:val="00282FC3"/>
    <w:rsid w:val="00283256"/>
    <w:rsid w:val="0028325E"/>
    <w:rsid w:val="00283835"/>
    <w:rsid w:val="00283E96"/>
    <w:rsid w:val="00284133"/>
    <w:rsid w:val="00285E41"/>
    <w:rsid w:val="00286A0D"/>
    <w:rsid w:val="00287646"/>
    <w:rsid w:val="0029017B"/>
    <w:rsid w:val="00290398"/>
    <w:rsid w:val="0029157E"/>
    <w:rsid w:val="002918AE"/>
    <w:rsid w:val="00291989"/>
    <w:rsid w:val="00292336"/>
    <w:rsid w:val="002929AF"/>
    <w:rsid w:val="00292D9A"/>
    <w:rsid w:val="002932BF"/>
    <w:rsid w:val="00294210"/>
    <w:rsid w:val="00294C0D"/>
    <w:rsid w:val="00294FCD"/>
    <w:rsid w:val="002953C0"/>
    <w:rsid w:val="0029586E"/>
    <w:rsid w:val="00296D1A"/>
    <w:rsid w:val="00297503"/>
    <w:rsid w:val="002977B2"/>
    <w:rsid w:val="00297C1E"/>
    <w:rsid w:val="002A0D34"/>
    <w:rsid w:val="002A1D02"/>
    <w:rsid w:val="002A58CE"/>
    <w:rsid w:val="002A6296"/>
    <w:rsid w:val="002A64A8"/>
    <w:rsid w:val="002A7620"/>
    <w:rsid w:val="002A7D4F"/>
    <w:rsid w:val="002AD449"/>
    <w:rsid w:val="002B04ED"/>
    <w:rsid w:val="002B0A31"/>
    <w:rsid w:val="002B41A8"/>
    <w:rsid w:val="002B41D7"/>
    <w:rsid w:val="002B49A3"/>
    <w:rsid w:val="002B5260"/>
    <w:rsid w:val="002B56BC"/>
    <w:rsid w:val="002B5B43"/>
    <w:rsid w:val="002B5E20"/>
    <w:rsid w:val="002B5F47"/>
    <w:rsid w:val="002B6CA9"/>
    <w:rsid w:val="002B6E05"/>
    <w:rsid w:val="002B73AA"/>
    <w:rsid w:val="002C0C23"/>
    <w:rsid w:val="002C1045"/>
    <w:rsid w:val="002C35F6"/>
    <w:rsid w:val="002C3711"/>
    <w:rsid w:val="002C429D"/>
    <w:rsid w:val="002C4D6A"/>
    <w:rsid w:val="002C5EAC"/>
    <w:rsid w:val="002C6916"/>
    <w:rsid w:val="002C70CA"/>
    <w:rsid w:val="002C727B"/>
    <w:rsid w:val="002C72A0"/>
    <w:rsid w:val="002C7DAD"/>
    <w:rsid w:val="002D02D6"/>
    <w:rsid w:val="002D0B2A"/>
    <w:rsid w:val="002D0B88"/>
    <w:rsid w:val="002D0C70"/>
    <w:rsid w:val="002D0C88"/>
    <w:rsid w:val="002D1109"/>
    <w:rsid w:val="002D113D"/>
    <w:rsid w:val="002D15E4"/>
    <w:rsid w:val="002D3410"/>
    <w:rsid w:val="002D3FAD"/>
    <w:rsid w:val="002D425A"/>
    <w:rsid w:val="002D4525"/>
    <w:rsid w:val="002D4BAE"/>
    <w:rsid w:val="002D7D68"/>
    <w:rsid w:val="002E00D1"/>
    <w:rsid w:val="002E1043"/>
    <w:rsid w:val="002E1407"/>
    <w:rsid w:val="002E1866"/>
    <w:rsid w:val="002E1938"/>
    <w:rsid w:val="002E1FEF"/>
    <w:rsid w:val="002E28F6"/>
    <w:rsid w:val="002E471A"/>
    <w:rsid w:val="002E52E1"/>
    <w:rsid w:val="002E58EE"/>
    <w:rsid w:val="002E5DDD"/>
    <w:rsid w:val="002E6044"/>
    <w:rsid w:val="002E64A5"/>
    <w:rsid w:val="002E77CF"/>
    <w:rsid w:val="002F00BB"/>
    <w:rsid w:val="002F020C"/>
    <w:rsid w:val="002F10D3"/>
    <w:rsid w:val="002F12BA"/>
    <w:rsid w:val="002F1E7D"/>
    <w:rsid w:val="002F21CA"/>
    <w:rsid w:val="002F26D1"/>
    <w:rsid w:val="002F2F88"/>
    <w:rsid w:val="002F35A1"/>
    <w:rsid w:val="002F3D38"/>
    <w:rsid w:val="002F4B11"/>
    <w:rsid w:val="002F4B8F"/>
    <w:rsid w:val="002F4E1E"/>
    <w:rsid w:val="002F5B95"/>
    <w:rsid w:val="002F5D34"/>
    <w:rsid w:val="002F6195"/>
    <w:rsid w:val="002F694D"/>
    <w:rsid w:val="002F7780"/>
    <w:rsid w:val="002F7D56"/>
    <w:rsid w:val="002F7EBC"/>
    <w:rsid w:val="0030093C"/>
    <w:rsid w:val="00302CE7"/>
    <w:rsid w:val="00303348"/>
    <w:rsid w:val="00303DEB"/>
    <w:rsid w:val="0030402A"/>
    <w:rsid w:val="00304253"/>
    <w:rsid w:val="00304A12"/>
    <w:rsid w:val="00304C41"/>
    <w:rsid w:val="00305A9B"/>
    <w:rsid w:val="00305B8F"/>
    <w:rsid w:val="003065EE"/>
    <w:rsid w:val="00306E54"/>
    <w:rsid w:val="003102A1"/>
    <w:rsid w:val="003105AF"/>
    <w:rsid w:val="00311150"/>
    <w:rsid w:val="00311536"/>
    <w:rsid w:val="00311B7A"/>
    <w:rsid w:val="00311EEB"/>
    <w:rsid w:val="003121DC"/>
    <w:rsid w:val="0031224B"/>
    <w:rsid w:val="003123F6"/>
    <w:rsid w:val="0031241E"/>
    <w:rsid w:val="00312665"/>
    <w:rsid w:val="00313271"/>
    <w:rsid w:val="00314994"/>
    <w:rsid w:val="00315825"/>
    <w:rsid w:val="00320176"/>
    <w:rsid w:val="00320DA7"/>
    <w:rsid w:val="00322966"/>
    <w:rsid w:val="00323C02"/>
    <w:rsid w:val="00324F1A"/>
    <w:rsid w:val="003256DE"/>
    <w:rsid w:val="00326AE1"/>
    <w:rsid w:val="00326BF1"/>
    <w:rsid w:val="00326CE4"/>
    <w:rsid w:val="003272DF"/>
    <w:rsid w:val="00327A0E"/>
    <w:rsid w:val="00331580"/>
    <w:rsid w:val="003315BB"/>
    <w:rsid w:val="00331C0D"/>
    <w:rsid w:val="00331F36"/>
    <w:rsid w:val="00332D9E"/>
    <w:rsid w:val="00333AF0"/>
    <w:rsid w:val="00334E9D"/>
    <w:rsid w:val="00336683"/>
    <w:rsid w:val="00337126"/>
    <w:rsid w:val="00337800"/>
    <w:rsid w:val="00337D45"/>
    <w:rsid w:val="00340D0A"/>
    <w:rsid w:val="00340EFA"/>
    <w:rsid w:val="00341028"/>
    <w:rsid w:val="003429EB"/>
    <w:rsid w:val="00343BBA"/>
    <w:rsid w:val="00344026"/>
    <w:rsid w:val="00344571"/>
    <w:rsid w:val="00346CBA"/>
    <w:rsid w:val="00347C2C"/>
    <w:rsid w:val="00347D8A"/>
    <w:rsid w:val="00347EA7"/>
    <w:rsid w:val="00347ED5"/>
    <w:rsid w:val="003509C5"/>
    <w:rsid w:val="00350FD2"/>
    <w:rsid w:val="003519F0"/>
    <w:rsid w:val="00351C3B"/>
    <w:rsid w:val="0035275E"/>
    <w:rsid w:val="00352BD3"/>
    <w:rsid w:val="00353449"/>
    <w:rsid w:val="00353540"/>
    <w:rsid w:val="00353896"/>
    <w:rsid w:val="00353A31"/>
    <w:rsid w:val="00356447"/>
    <w:rsid w:val="00356911"/>
    <w:rsid w:val="00356ECB"/>
    <w:rsid w:val="003579A1"/>
    <w:rsid w:val="00357F96"/>
    <w:rsid w:val="003608A8"/>
    <w:rsid w:val="003638AD"/>
    <w:rsid w:val="003653FE"/>
    <w:rsid w:val="00365DFA"/>
    <w:rsid w:val="00370C32"/>
    <w:rsid w:val="00371C54"/>
    <w:rsid w:val="003726EB"/>
    <w:rsid w:val="00372C9A"/>
    <w:rsid w:val="0037390A"/>
    <w:rsid w:val="003749D7"/>
    <w:rsid w:val="00374B53"/>
    <w:rsid w:val="0037542A"/>
    <w:rsid w:val="0037589D"/>
    <w:rsid w:val="00376556"/>
    <w:rsid w:val="00380FF7"/>
    <w:rsid w:val="00381C56"/>
    <w:rsid w:val="00382DAE"/>
    <w:rsid w:val="00384998"/>
    <w:rsid w:val="00384E1C"/>
    <w:rsid w:val="003851CD"/>
    <w:rsid w:val="00385345"/>
    <w:rsid w:val="003855F8"/>
    <w:rsid w:val="00386991"/>
    <w:rsid w:val="003870CE"/>
    <w:rsid w:val="003874E2"/>
    <w:rsid w:val="003917B0"/>
    <w:rsid w:val="00391E41"/>
    <w:rsid w:val="003924A0"/>
    <w:rsid w:val="00392BD3"/>
    <w:rsid w:val="003930C4"/>
    <w:rsid w:val="00393D46"/>
    <w:rsid w:val="00394BF5"/>
    <w:rsid w:val="00394E2D"/>
    <w:rsid w:val="003958EE"/>
    <w:rsid w:val="0039631C"/>
    <w:rsid w:val="0039758B"/>
    <w:rsid w:val="003A0C5F"/>
    <w:rsid w:val="003A14D8"/>
    <w:rsid w:val="003A164B"/>
    <w:rsid w:val="003A360F"/>
    <w:rsid w:val="003A38B4"/>
    <w:rsid w:val="003A3D6E"/>
    <w:rsid w:val="003A407F"/>
    <w:rsid w:val="003A422C"/>
    <w:rsid w:val="003A4F52"/>
    <w:rsid w:val="003A5829"/>
    <w:rsid w:val="003A7670"/>
    <w:rsid w:val="003A7842"/>
    <w:rsid w:val="003B0234"/>
    <w:rsid w:val="003B05DB"/>
    <w:rsid w:val="003B0B11"/>
    <w:rsid w:val="003B1379"/>
    <w:rsid w:val="003B15A9"/>
    <w:rsid w:val="003B1C88"/>
    <w:rsid w:val="003B2518"/>
    <w:rsid w:val="003B2716"/>
    <w:rsid w:val="003B2C90"/>
    <w:rsid w:val="003B2CBB"/>
    <w:rsid w:val="003B2F4C"/>
    <w:rsid w:val="003B35EF"/>
    <w:rsid w:val="003B394E"/>
    <w:rsid w:val="003B3D56"/>
    <w:rsid w:val="003B4A36"/>
    <w:rsid w:val="003B4C5A"/>
    <w:rsid w:val="003B5B8C"/>
    <w:rsid w:val="003B5E73"/>
    <w:rsid w:val="003B5EA0"/>
    <w:rsid w:val="003B75AE"/>
    <w:rsid w:val="003B771F"/>
    <w:rsid w:val="003C0115"/>
    <w:rsid w:val="003C0D62"/>
    <w:rsid w:val="003C3107"/>
    <w:rsid w:val="003C6BE4"/>
    <w:rsid w:val="003C7D28"/>
    <w:rsid w:val="003C7DE0"/>
    <w:rsid w:val="003C7E77"/>
    <w:rsid w:val="003D03DE"/>
    <w:rsid w:val="003D0666"/>
    <w:rsid w:val="003D19F4"/>
    <w:rsid w:val="003D1F32"/>
    <w:rsid w:val="003D21E4"/>
    <w:rsid w:val="003D2AF6"/>
    <w:rsid w:val="003D3355"/>
    <w:rsid w:val="003D5748"/>
    <w:rsid w:val="003D5DFD"/>
    <w:rsid w:val="003D5FB4"/>
    <w:rsid w:val="003D6201"/>
    <w:rsid w:val="003D6681"/>
    <w:rsid w:val="003D7F33"/>
    <w:rsid w:val="003E0702"/>
    <w:rsid w:val="003E09D0"/>
    <w:rsid w:val="003E0DA9"/>
    <w:rsid w:val="003E2603"/>
    <w:rsid w:val="003E2748"/>
    <w:rsid w:val="003E2918"/>
    <w:rsid w:val="003E3733"/>
    <w:rsid w:val="003E3E5A"/>
    <w:rsid w:val="003E4FD4"/>
    <w:rsid w:val="003E505C"/>
    <w:rsid w:val="003E5C41"/>
    <w:rsid w:val="003E624C"/>
    <w:rsid w:val="003E73E6"/>
    <w:rsid w:val="003E7A11"/>
    <w:rsid w:val="003F004B"/>
    <w:rsid w:val="003F17DB"/>
    <w:rsid w:val="003F4054"/>
    <w:rsid w:val="003F4717"/>
    <w:rsid w:val="003F6152"/>
    <w:rsid w:val="003F61BB"/>
    <w:rsid w:val="003F6430"/>
    <w:rsid w:val="003F7568"/>
    <w:rsid w:val="003F7BCF"/>
    <w:rsid w:val="00400948"/>
    <w:rsid w:val="00400A8B"/>
    <w:rsid w:val="00400D02"/>
    <w:rsid w:val="004019EA"/>
    <w:rsid w:val="00401E80"/>
    <w:rsid w:val="0040220B"/>
    <w:rsid w:val="004028CE"/>
    <w:rsid w:val="00402984"/>
    <w:rsid w:val="00404811"/>
    <w:rsid w:val="00404D9E"/>
    <w:rsid w:val="0040559C"/>
    <w:rsid w:val="00406970"/>
    <w:rsid w:val="00406F28"/>
    <w:rsid w:val="0040702F"/>
    <w:rsid w:val="00407412"/>
    <w:rsid w:val="004076F2"/>
    <w:rsid w:val="00410E7A"/>
    <w:rsid w:val="004113B6"/>
    <w:rsid w:val="00412684"/>
    <w:rsid w:val="00412DCE"/>
    <w:rsid w:val="0041441B"/>
    <w:rsid w:val="004144EE"/>
    <w:rsid w:val="004145F3"/>
    <w:rsid w:val="0041463E"/>
    <w:rsid w:val="0041527A"/>
    <w:rsid w:val="00416014"/>
    <w:rsid w:val="00417A54"/>
    <w:rsid w:val="00420224"/>
    <w:rsid w:val="00420C9B"/>
    <w:rsid w:val="004214CD"/>
    <w:rsid w:val="004217B4"/>
    <w:rsid w:val="00422666"/>
    <w:rsid w:val="004237C8"/>
    <w:rsid w:val="0042448B"/>
    <w:rsid w:val="00426BB6"/>
    <w:rsid w:val="004275D1"/>
    <w:rsid w:val="00430D51"/>
    <w:rsid w:val="0043121C"/>
    <w:rsid w:val="00431A09"/>
    <w:rsid w:val="00431EA2"/>
    <w:rsid w:val="0043327F"/>
    <w:rsid w:val="0043411D"/>
    <w:rsid w:val="00435079"/>
    <w:rsid w:val="004355D2"/>
    <w:rsid w:val="00435712"/>
    <w:rsid w:val="004367AC"/>
    <w:rsid w:val="0043745D"/>
    <w:rsid w:val="00440DE5"/>
    <w:rsid w:val="00441339"/>
    <w:rsid w:val="00442DDC"/>
    <w:rsid w:val="00443B13"/>
    <w:rsid w:val="00443E9A"/>
    <w:rsid w:val="00444B83"/>
    <w:rsid w:val="00444C9F"/>
    <w:rsid w:val="004454F4"/>
    <w:rsid w:val="004462A5"/>
    <w:rsid w:val="004464BE"/>
    <w:rsid w:val="004467A2"/>
    <w:rsid w:val="00447D9D"/>
    <w:rsid w:val="0045205E"/>
    <w:rsid w:val="00453619"/>
    <w:rsid w:val="00453B0B"/>
    <w:rsid w:val="00453F02"/>
    <w:rsid w:val="0045410E"/>
    <w:rsid w:val="00455EBD"/>
    <w:rsid w:val="00456531"/>
    <w:rsid w:val="0045743A"/>
    <w:rsid w:val="00457583"/>
    <w:rsid w:val="00457B0F"/>
    <w:rsid w:val="00461845"/>
    <w:rsid w:val="004638EE"/>
    <w:rsid w:val="0046502B"/>
    <w:rsid w:val="0046503B"/>
    <w:rsid w:val="0046549D"/>
    <w:rsid w:val="0046571F"/>
    <w:rsid w:val="0046587C"/>
    <w:rsid w:val="00465FC5"/>
    <w:rsid w:val="00467210"/>
    <w:rsid w:val="0046722A"/>
    <w:rsid w:val="00467C94"/>
    <w:rsid w:val="00470669"/>
    <w:rsid w:val="00471365"/>
    <w:rsid w:val="00471687"/>
    <w:rsid w:val="00472DF4"/>
    <w:rsid w:val="00473158"/>
    <w:rsid w:val="0047687F"/>
    <w:rsid w:val="00477118"/>
    <w:rsid w:val="00477E28"/>
    <w:rsid w:val="00477FE1"/>
    <w:rsid w:val="00481379"/>
    <w:rsid w:val="0048440D"/>
    <w:rsid w:val="004871FE"/>
    <w:rsid w:val="0048781C"/>
    <w:rsid w:val="00490301"/>
    <w:rsid w:val="00490779"/>
    <w:rsid w:val="004916A0"/>
    <w:rsid w:val="0049188B"/>
    <w:rsid w:val="00491896"/>
    <w:rsid w:val="00492274"/>
    <w:rsid w:val="00492877"/>
    <w:rsid w:val="00493886"/>
    <w:rsid w:val="0049567C"/>
    <w:rsid w:val="00496689"/>
    <w:rsid w:val="00496E8C"/>
    <w:rsid w:val="004A0B4A"/>
    <w:rsid w:val="004A15F3"/>
    <w:rsid w:val="004A25CD"/>
    <w:rsid w:val="004A29B5"/>
    <w:rsid w:val="004A2ABA"/>
    <w:rsid w:val="004A40CA"/>
    <w:rsid w:val="004A46C9"/>
    <w:rsid w:val="004A5DBC"/>
    <w:rsid w:val="004A622D"/>
    <w:rsid w:val="004A7FBB"/>
    <w:rsid w:val="004B0123"/>
    <w:rsid w:val="004B1A31"/>
    <w:rsid w:val="004B3411"/>
    <w:rsid w:val="004B3839"/>
    <w:rsid w:val="004B4E06"/>
    <w:rsid w:val="004B59E7"/>
    <w:rsid w:val="004B5D92"/>
    <w:rsid w:val="004B66EE"/>
    <w:rsid w:val="004B6A28"/>
    <w:rsid w:val="004B7889"/>
    <w:rsid w:val="004C1594"/>
    <w:rsid w:val="004C199A"/>
    <w:rsid w:val="004C2AB2"/>
    <w:rsid w:val="004C2ECD"/>
    <w:rsid w:val="004C2FD8"/>
    <w:rsid w:val="004C3640"/>
    <w:rsid w:val="004C38CC"/>
    <w:rsid w:val="004C5998"/>
    <w:rsid w:val="004C5B7F"/>
    <w:rsid w:val="004C5D83"/>
    <w:rsid w:val="004C65EE"/>
    <w:rsid w:val="004C670D"/>
    <w:rsid w:val="004C79B2"/>
    <w:rsid w:val="004C7FAF"/>
    <w:rsid w:val="004D0702"/>
    <w:rsid w:val="004D076D"/>
    <w:rsid w:val="004D08B6"/>
    <w:rsid w:val="004D1A56"/>
    <w:rsid w:val="004D1EF8"/>
    <w:rsid w:val="004D2511"/>
    <w:rsid w:val="004D2714"/>
    <w:rsid w:val="004D2831"/>
    <w:rsid w:val="004D4707"/>
    <w:rsid w:val="004D48EA"/>
    <w:rsid w:val="004D6CD1"/>
    <w:rsid w:val="004D7DB2"/>
    <w:rsid w:val="004E045D"/>
    <w:rsid w:val="004E0C50"/>
    <w:rsid w:val="004E1797"/>
    <w:rsid w:val="004E2630"/>
    <w:rsid w:val="004E27CA"/>
    <w:rsid w:val="004E3204"/>
    <w:rsid w:val="004E376F"/>
    <w:rsid w:val="004E4CA4"/>
    <w:rsid w:val="004E4D85"/>
    <w:rsid w:val="004E5777"/>
    <w:rsid w:val="004E64BE"/>
    <w:rsid w:val="004F3092"/>
    <w:rsid w:val="004F33E7"/>
    <w:rsid w:val="004F3E7C"/>
    <w:rsid w:val="004F3F86"/>
    <w:rsid w:val="004F50DC"/>
    <w:rsid w:val="004F5120"/>
    <w:rsid w:val="004F51D3"/>
    <w:rsid w:val="004F5EE4"/>
    <w:rsid w:val="004F6028"/>
    <w:rsid w:val="004F8474"/>
    <w:rsid w:val="00500BD7"/>
    <w:rsid w:val="00501FAD"/>
    <w:rsid w:val="00502474"/>
    <w:rsid w:val="00504936"/>
    <w:rsid w:val="00504FAB"/>
    <w:rsid w:val="0050559B"/>
    <w:rsid w:val="005063A6"/>
    <w:rsid w:val="00507E06"/>
    <w:rsid w:val="0051035E"/>
    <w:rsid w:val="00510369"/>
    <w:rsid w:val="005105EB"/>
    <w:rsid w:val="005117DD"/>
    <w:rsid w:val="00513B9C"/>
    <w:rsid w:val="00513BAE"/>
    <w:rsid w:val="0051565E"/>
    <w:rsid w:val="005210CC"/>
    <w:rsid w:val="00521935"/>
    <w:rsid w:val="00521A6B"/>
    <w:rsid w:val="00522656"/>
    <w:rsid w:val="00522D4A"/>
    <w:rsid w:val="0052525F"/>
    <w:rsid w:val="005265E5"/>
    <w:rsid w:val="005268E9"/>
    <w:rsid w:val="005272FF"/>
    <w:rsid w:val="0053021E"/>
    <w:rsid w:val="00530530"/>
    <w:rsid w:val="00530572"/>
    <w:rsid w:val="005306E2"/>
    <w:rsid w:val="00531095"/>
    <w:rsid w:val="005326C3"/>
    <w:rsid w:val="00532B3E"/>
    <w:rsid w:val="00533CE5"/>
    <w:rsid w:val="0053449D"/>
    <w:rsid w:val="005344A7"/>
    <w:rsid w:val="005346FC"/>
    <w:rsid w:val="00534AA4"/>
    <w:rsid w:val="00535CA6"/>
    <w:rsid w:val="00535CD5"/>
    <w:rsid w:val="0053780E"/>
    <w:rsid w:val="00540443"/>
    <w:rsid w:val="00541212"/>
    <w:rsid w:val="005415CE"/>
    <w:rsid w:val="00542D54"/>
    <w:rsid w:val="0054478D"/>
    <w:rsid w:val="005452F7"/>
    <w:rsid w:val="00546888"/>
    <w:rsid w:val="005474F6"/>
    <w:rsid w:val="005477CC"/>
    <w:rsid w:val="005503D2"/>
    <w:rsid w:val="00550B4A"/>
    <w:rsid w:val="00551F7F"/>
    <w:rsid w:val="00555284"/>
    <w:rsid w:val="005553D9"/>
    <w:rsid w:val="00555517"/>
    <w:rsid w:val="00555CD8"/>
    <w:rsid w:val="00556080"/>
    <w:rsid w:val="00557862"/>
    <w:rsid w:val="005600DE"/>
    <w:rsid w:val="00560320"/>
    <w:rsid w:val="00560859"/>
    <w:rsid w:val="00560A78"/>
    <w:rsid w:val="00560C43"/>
    <w:rsid w:val="00560E36"/>
    <w:rsid w:val="0056213E"/>
    <w:rsid w:val="0056276E"/>
    <w:rsid w:val="0056324A"/>
    <w:rsid w:val="005642E7"/>
    <w:rsid w:val="00564885"/>
    <w:rsid w:val="00564A5B"/>
    <w:rsid w:val="005661B6"/>
    <w:rsid w:val="005667B9"/>
    <w:rsid w:val="005671C4"/>
    <w:rsid w:val="00567898"/>
    <w:rsid w:val="005715CE"/>
    <w:rsid w:val="00571E6D"/>
    <w:rsid w:val="0057290A"/>
    <w:rsid w:val="0057304D"/>
    <w:rsid w:val="0057360B"/>
    <w:rsid w:val="00573BC3"/>
    <w:rsid w:val="00573F25"/>
    <w:rsid w:val="005742FD"/>
    <w:rsid w:val="00577DFF"/>
    <w:rsid w:val="00580277"/>
    <w:rsid w:val="005808A1"/>
    <w:rsid w:val="00580EF9"/>
    <w:rsid w:val="0058148F"/>
    <w:rsid w:val="00582BC4"/>
    <w:rsid w:val="0058438B"/>
    <w:rsid w:val="0058485E"/>
    <w:rsid w:val="00584FE2"/>
    <w:rsid w:val="005866F5"/>
    <w:rsid w:val="005867BB"/>
    <w:rsid w:val="00586977"/>
    <w:rsid w:val="00586C2F"/>
    <w:rsid w:val="00587C8F"/>
    <w:rsid w:val="00590340"/>
    <w:rsid w:val="00590F3A"/>
    <w:rsid w:val="005915B0"/>
    <w:rsid w:val="00591F59"/>
    <w:rsid w:val="00593498"/>
    <w:rsid w:val="00593AD2"/>
    <w:rsid w:val="005949C1"/>
    <w:rsid w:val="005955C5"/>
    <w:rsid w:val="00596A1E"/>
    <w:rsid w:val="00596EBA"/>
    <w:rsid w:val="005A001F"/>
    <w:rsid w:val="005A06FD"/>
    <w:rsid w:val="005A0AAD"/>
    <w:rsid w:val="005A1C55"/>
    <w:rsid w:val="005A1D16"/>
    <w:rsid w:val="005A255B"/>
    <w:rsid w:val="005A2C3C"/>
    <w:rsid w:val="005A324E"/>
    <w:rsid w:val="005A3A0F"/>
    <w:rsid w:val="005A4DA4"/>
    <w:rsid w:val="005A526E"/>
    <w:rsid w:val="005A66A3"/>
    <w:rsid w:val="005A6DCD"/>
    <w:rsid w:val="005A6ED9"/>
    <w:rsid w:val="005A7639"/>
    <w:rsid w:val="005A7D08"/>
    <w:rsid w:val="005A7EE1"/>
    <w:rsid w:val="005B07A0"/>
    <w:rsid w:val="005B0F09"/>
    <w:rsid w:val="005B1DFA"/>
    <w:rsid w:val="005B3CEC"/>
    <w:rsid w:val="005B5880"/>
    <w:rsid w:val="005B6333"/>
    <w:rsid w:val="005C10AA"/>
    <w:rsid w:val="005C11F2"/>
    <w:rsid w:val="005C2C63"/>
    <w:rsid w:val="005C2CB0"/>
    <w:rsid w:val="005C2D1E"/>
    <w:rsid w:val="005C373A"/>
    <w:rsid w:val="005C3E7B"/>
    <w:rsid w:val="005C5450"/>
    <w:rsid w:val="005C692D"/>
    <w:rsid w:val="005C7958"/>
    <w:rsid w:val="005C7E7A"/>
    <w:rsid w:val="005D033F"/>
    <w:rsid w:val="005D1C8F"/>
    <w:rsid w:val="005D2D4D"/>
    <w:rsid w:val="005D2E2A"/>
    <w:rsid w:val="005D4FB2"/>
    <w:rsid w:val="005D5765"/>
    <w:rsid w:val="005D5C61"/>
    <w:rsid w:val="005D5E30"/>
    <w:rsid w:val="005E0F74"/>
    <w:rsid w:val="005E1A81"/>
    <w:rsid w:val="005E36B7"/>
    <w:rsid w:val="005E3D88"/>
    <w:rsid w:val="005E49B5"/>
    <w:rsid w:val="005E5E9C"/>
    <w:rsid w:val="005E639E"/>
    <w:rsid w:val="005E6566"/>
    <w:rsid w:val="005E6790"/>
    <w:rsid w:val="005E6F05"/>
    <w:rsid w:val="005E7040"/>
    <w:rsid w:val="005E76B2"/>
    <w:rsid w:val="005E7E0C"/>
    <w:rsid w:val="005F035A"/>
    <w:rsid w:val="005F09CF"/>
    <w:rsid w:val="005F0AC4"/>
    <w:rsid w:val="005F198D"/>
    <w:rsid w:val="005F1DE9"/>
    <w:rsid w:val="005F3136"/>
    <w:rsid w:val="005F3F13"/>
    <w:rsid w:val="005F46DB"/>
    <w:rsid w:val="005F4ECA"/>
    <w:rsid w:val="005F65EC"/>
    <w:rsid w:val="00600255"/>
    <w:rsid w:val="00600537"/>
    <w:rsid w:val="0060179F"/>
    <w:rsid w:val="0060227A"/>
    <w:rsid w:val="00603332"/>
    <w:rsid w:val="006034AE"/>
    <w:rsid w:val="00604F43"/>
    <w:rsid w:val="0060510D"/>
    <w:rsid w:val="00605176"/>
    <w:rsid w:val="00605DB7"/>
    <w:rsid w:val="00606EEA"/>
    <w:rsid w:val="00607A14"/>
    <w:rsid w:val="00611A1B"/>
    <w:rsid w:val="00612607"/>
    <w:rsid w:val="00612830"/>
    <w:rsid w:val="006131FE"/>
    <w:rsid w:val="00613AAA"/>
    <w:rsid w:val="00614AC7"/>
    <w:rsid w:val="00615B0D"/>
    <w:rsid w:val="00615E0A"/>
    <w:rsid w:val="0061673B"/>
    <w:rsid w:val="00616905"/>
    <w:rsid w:val="00616D81"/>
    <w:rsid w:val="00616DB2"/>
    <w:rsid w:val="0061711B"/>
    <w:rsid w:val="006179A0"/>
    <w:rsid w:val="00617A6E"/>
    <w:rsid w:val="00620222"/>
    <w:rsid w:val="00621A7F"/>
    <w:rsid w:val="00621BA6"/>
    <w:rsid w:val="00622757"/>
    <w:rsid w:val="006228BD"/>
    <w:rsid w:val="0062409C"/>
    <w:rsid w:val="0062453B"/>
    <w:rsid w:val="00624BDB"/>
    <w:rsid w:val="00624E4F"/>
    <w:rsid w:val="0062741B"/>
    <w:rsid w:val="00630605"/>
    <w:rsid w:val="0063082D"/>
    <w:rsid w:val="0063163D"/>
    <w:rsid w:val="00632460"/>
    <w:rsid w:val="00632576"/>
    <w:rsid w:val="0063265B"/>
    <w:rsid w:val="00632C48"/>
    <w:rsid w:val="00632D6F"/>
    <w:rsid w:val="0063427D"/>
    <w:rsid w:val="00635BA6"/>
    <w:rsid w:val="00635E3A"/>
    <w:rsid w:val="006361E6"/>
    <w:rsid w:val="0063651D"/>
    <w:rsid w:val="00636609"/>
    <w:rsid w:val="0063725C"/>
    <w:rsid w:val="0063739F"/>
    <w:rsid w:val="0063755F"/>
    <w:rsid w:val="0064023D"/>
    <w:rsid w:val="00640E68"/>
    <w:rsid w:val="00641BC7"/>
    <w:rsid w:val="00642706"/>
    <w:rsid w:val="00642E35"/>
    <w:rsid w:val="00644569"/>
    <w:rsid w:val="00644D73"/>
    <w:rsid w:val="006453DE"/>
    <w:rsid w:val="00645535"/>
    <w:rsid w:val="00646B2A"/>
    <w:rsid w:val="00651CD1"/>
    <w:rsid w:val="00654E0D"/>
    <w:rsid w:val="006551F8"/>
    <w:rsid w:val="00656AA3"/>
    <w:rsid w:val="00657BA3"/>
    <w:rsid w:val="00661EA9"/>
    <w:rsid w:val="00662725"/>
    <w:rsid w:val="00662BCD"/>
    <w:rsid w:val="006649C4"/>
    <w:rsid w:val="0066580E"/>
    <w:rsid w:val="0066702F"/>
    <w:rsid w:val="006671F6"/>
    <w:rsid w:val="0066794B"/>
    <w:rsid w:val="00667BDE"/>
    <w:rsid w:val="006707EE"/>
    <w:rsid w:val="00670943"/>
    <w:rsid w:val="00670C57"/>
    <w:rsid w:val="00673110"/>
    <w:rsid w:val="00677238"/>
    <w:rsid w:val="00677EF0"/>
    <w:rsid w:val="0068073A"/>
    <w:rsid w:val="00680CEB"/>
    <w:rsid w:val="006812BF"/>
    <w:rsid w:val="006815FF"/>
    <w:rsid w:val="00681AAE"/>
    <w:rsid w:val="006824AB"/>
    <w:rsid w:val="0068256B"/>
    <w:rsid w:val="00682D0D"/>
    <w:rsid w:val="006858F7"/>
    <w:rsid w:val="00685CB2"/>
    <w:rsid w:val="006870DF"/>
    <w:rsid w:val="00690543"/>
    <w:rsid w:val="00690C69"/>
    <w:rsid w:val="00691F09"/>
    <w:rsid w:val="00693288"/>
    <w:rsid w:val="006934F3"/>
    <w:rsid w:val="0069458E"/>
    <w:rsid w:val="006954B7"/>
    <w:rsid w:val="00696177"/>
    <w:rsid w:val="0069657E"/>
    <w:rsid w:val="0069662E"/>
    <w:rsid w:val="00696DA5"/>
    <w:rsid w:val="00697F22"/>
    <w:rsid w:val="006A0715"/>
    <w:rsid w:val="006A0A8B"/>
    <w:rsid w:val="006A0FCD"/>
    <w:rsid w:val="006A136C"/>
    <w:rsid w:val="006A1A3D"/>
    <w:rsid w:val="006A2950"/>
    <w:rsid w:val="006A45F5"/>
    <w:rsid w:val="006A5221"/>
    <w:rsid w:val="006A65CE"/>
    <w:rsid w:val="006A69C5"/>
    <w:rsid w:val="006A74AD"/>
    <w:rsid w:val="006B014C"/>
    <w:rsid w:val="006B098E"/>
    <w:rsid w:val="006B0A44"/>
    <w:rsid w:val="006B10D2"/>
    <w:rsid w:val="006B1584"/>
    <w:rsid w:val="006B20CC"/>
    <w:rsid w:val="006B21C5"/>
    <w:rsid w:val="006B3503"/>
    <w:rsid w:val="006B3C88"/>
    <w:rsid w:val="006B3D59"/>
    <w:rsid w:val="006B3F03"/>
    <w:rsid w:val="006B50FA"/>
    <w:rsid w:val="006B59A9"/>
    <w:rsid w:val="006B65A4"/>
    <w:rsid w:val="006B716F"/>
    <w:rsid w:val="006B7FB2"/>
    <w:rsid w:val="006C015C"/>
    <w:rsid w:val="006C1211"/>
    <w:rsid w:val="006C1270"/>
    <w:rsid w:val="006C1816"/>
    <w:rsid w:val="006C1B3F"/>
    <w:rsid w:val="006C4E31"/>
    <w:rsid w:val="006C5AE8"/>
    <w:rsid w:val="006C5ECC"/>
    <w:rsid w:val="006C633D"/>
    <w:rsid w:val="006C6BD6"/>
    <w:rsid w:val="006C7629"/>
    <w:rsid w:val="006C79A8"/>
    <w:rsid w:val="006C7C78"/>
    <w:rsid w:val="006C7F03"/>
    <w:rsid w:val="006D0154"/>
    <w:rsid w:val="006D0987"/>
    <w:rsid w:val="006D0A2C"/>
    <w:rsid w:val="006D151F"/>
    <w:rsid w:val="006D250C"/>
    <w:rsid w:val="006D2672"/>
    <w:rsid w:val="006D39B1"/>
    <w:rsid w:val="006D3E51"/>
    <w:rsid w:val="006D4973"/>
    <w:rsid w:val="006D5DC4"/>
    <w:rsid w:val="006D61F4"/>
    <w:rsid w:val="006D624A"/>
    <w:rsid w:val="006D6442"/>
    <w:rsid w:val="006D756E"/>
    <w:rsid w:val="006DDD92"/>
    <w:rsid w:val="006E0D8E"/>
    <w:rsid w:val="006E1A5B"/>
    <w:rsid w:val="006E2A00"/>
    <w:rsid w:val="006E41ED"/>
    <w:rsid w:val="006E49BE"/>
    <w:rsid w:val="006E53EB"/>
    <w:rsid w:val="006E7387"/>
    <w:rsid w:val="006E73A7"/>
    <w:rsid w:val="006E777B"/>
    <w:rsid w:val="006F1D41"/>
    <w:rsid w:val="006F1D9D"/>
    <w:rsid w:val="006F2459"/>
    <w:rsid w:val="006F286A"/>
    <w:rsid w:val="006F2959"/>
    <w:rsid w:val="006F3997"/>
    <w:rsid w:val="006F542A"/>
    <w:rsid w:val="006F586F"/>
    <w:rsid w:val="006F6C65"/>
    <w:rsid w:val="006F6E41"/>
    <w:rsid w:val="006F7723"/>
    <w:rsid w:val="00700F0D"/>
    <w:rsid w:val="007026BE"/>
    <w:rsid w:val="00704DEF"/>
    <w:rsid w:val="00705A4F"/>
    <w:rsid w:val="0070615F"/>
    <w:rsid w:val="007073CF"/>
    <w:rsid w:val="00711024"/>
    <w:rsid w:val="00711CE8"/>
    <w:rsid w:val="007125C6"/>
    <w:rsid w:val="00713C8F"/>
    <w:rsid w:val="00714625"/>
    <w:rsid w:val="0071549D"/>
    <w:rsid w:val="0071558B"/>
    <w:rsid w:val="00715A15"/>
    <w:rsid w:val="0072138C"/>
    <w:rsid w:val="0072174E"/>
    <w:rsid w:val="00722513"/>
    <w:rsid w:val="00722F03"/>
    <w:rsid w:val="00723776"/>
    <w:rsid w:val="0072530B"/>
    <w:rsid w:val="007257DE"/>
    <w:rsid w:val="00726065"/>
    <w:rsid w:val="0072606D"/>
    <w:rsid w:val="00726237"/>
    <w:rsid w:val="00726B30"/>
    <w:rsid w:val="00727290"/>
    <w:rsid w:val="00727FCE"/>
    <w:rsid w:val="0073058C"/>
    <w:rsid w:val="00731315"/>
    <w:rsid w:val="00732154"/>
    <w:rsid w:val="00732568"/>
    <w:rsid w:val="007331C2"/>
    <w:rsid w:val="00733C34"/>
    <w:rsid w:val="00734413"/>
    <w:rsid w:val="00734D66"/>
    <w:rsid w:val="007362BF"/>
    <w:rsid w:val="00736318"/>
    <w:rsid w:val="0073741D"/>
    <w:rsid w:val="007374DD"/>
    <w:rsid w:val="0073758A"/>
    <w:rsid w:val="00737A52"/>
    <w:rsid w:val="00737F46"/>
    <w:rsid w:val="00740249"/>
    <w:rsid w:val="00740990"/>
    <w:rsid w:val="00741088"/>
    <w:rsid w:val="007418AB"/>
    <w:rsid w:val="00741BE9"/>
    <w:rsid w:val="00743A79"/>
    <w:rsid w:val="00744A15"/>
    <w:rsid w:val="00744D65"/>
    <w:rsid w:val="0074599F"/>
    <w:rsid w:val="007461A8"/>
    <w:rsid w:val="00746281"/>
    <w:rsid w:val="00746463"/>
    <w:rsid w:val="007465AC"/>
    <w:rsid w:val="007500B8"/>
    <w:rsid w:val="00751746"/>
    <w:rsid w:val="00751884"/>
    <w:rsid w:val="0075212E"/>
    <w:rsid w:val="007524A3"/>
    <w:rsid w:val="00752EFD"/>
    <w:rsid w:val="00754036"/>
    <w:rsid w:val="007568A7"/>
    <w:rsid w:val="00757360"/>
    <w:rsid w:val="00757F9A"/>
    <w:rsid w:val="00760AAB"/>
    <w:rsid w:val="00760C67"/>
    <w:rsid w:val="0076152D"/>
    <w:rsid w:val="00761DBC"/>
    <w:rsid w:val="00761E34"/>
    <w:rsid w:val="00762675"/>
    <w:rsid w:val="00764521"/>
    <w:rsid w:val="00765387"/>
    <w:rsid w:val="007662AB"/>
    <w:rsid w:val="00766628"/>
    <w:rsid w:val="00766E2D"/>
    <w:rsid w:val="00767011"/>
    <w:rsid w:val="0076764F"/>
    <w:rsid w:val="00767713"/>
    <w:rsid w:val="00767F5B"/>
    <w:rsid w:val="007701D2"/>
    <w:rsid w:val="00771BA8"/>
    <w:rsid w:val="00771EAA"/>
    <w:rsid w:val="00772185"/>
    <w:rsid w:val="007724B7"/>
    <w:rsid w:val="007727D5"/>
    <w:rsid w:val="00774331"/>
    <w:rsid w:val="007747BB"/>
    <w:rsid w:val="0077501B"/>
    <w:rsid w:val="007752F1"/>
    <w:rsid w:val="007760E2"/>
    <w:rsid w:val="00776871"/>
    <w:rsid w:val="007776C4"/>
    <w:rsid w:val="00777A9D"/>
    <w:rsid w:val="00777E8A"/>
    <w:rsid w:val="007814C7"/>
    <w:rsid w:val="00781C7C"/>
    <w:rsid w:val="00781CE1"/>
    <w:rsid w:val="00782C27"/>
    <w:rsid w:val="007831E8"/>
    <w:rsid w:val="0078338D"/>
    <w:rsid w:val="00784FA5"/>
    <w:rsid w:val="0078530A"/>
    <w:rsid w:val="007860EB"/>
    <w:rsid w:val="00786633"/>
    <w:rsid w:val="00786EBD"/>
    <w:rsid w:val="00787FC5"/>
    <w:rsid w:val="007903CA"/>
    <w:rsid w:val="00790607"/>
    <w:rsid w:val="00790837"/>
    <w:rsid w:val="007911CE"/>
    <w:rsid w:val="0079390B"/>
    <w:rsid w:val="00793AAC"/>
    <w:rsid w:val="00793ABA"/>
    <w:rsid w:val="007950C5"/>
    <w:rsid w:val="007961D0"/>
    <w:rsid w:val="00796BD8"/>
    <w:rsid w:val="00796D5B"/>
    <w:rsid w:val="00797FDB"/>
    <w:rsid w:val="007A1431"/>
    <w:rsid w:val="007A178D"/>
    <w:rsid w:val="007A2CEE"/>
    <w:rsid w:val="007A2DC5"/>
    <w:rsid w:val="007A2DCA"/>
    <w:rsid w:val="007A31D0"/>
    <w:rsid w:val="007A3C31"/>
    <w:rsid w:val="007A6452"/>
    <w:rsid w:val="007A67A3"/>
    <w:rsid w:val="007A7DFA"/>
    <w:rsid w:val="007B02E3"/>
    <w:rsid w:val="007B0315"/>
    <w:rsid w:val="007B03C9"/>
    <w:rsid w:val="007B0A01"/>
    <w:rsid w:val="007B0BF5"/>
    <w:rsid w:val="007B0F22"/>
    <w:rsid w:val="007B0F93"/>
    <w:rsid w:val="007B0F9B"/>
    <w:rsid w:val="007B1428"/>
    <w:rsid w:val="007B3F8C"/>
    <w:rsid w:val="007B4593"/>
    <w:rsid w:val="007B4D7E"/>
    <w:rsid w:val="007B65BF"/>
    <w:rsid w:val="007B67F7"/>
    <w:rsid w:val="007B6A56"/>
    <w:rsid w:val="007B7CAA"/>
    <w:rsid w:val="007C1549"/>
    <w:rsid w:val="007C1950"/>
    <w:rsid w:val="007C1C53"/>
    <w:rsid w:val="007C1F9F"/>
    <w:rsid w:val="007C316D"/>
    <w:rsid w:val="007C3BDA"/>
    <w:rsid w:val="007C42DF"/>
    <w:rsid w:val="007C522F"/>
    <w:rsid w:val="007C5B47"/>
    <w:rsid w:val="007C5BDF"/>
    <w:rsid w:val="007C5E6F"/>
    <w:rsid w:val="007D2316"/>
    <w:rsid w:val="007D2873"/>
    <w:rsid w:val="007D364C"/>
    <w:rsid w:val="007D38B4"/>
    <w:rsid w:val="007D39BE"/>
    <w:rsid w:val="007D39CE"/>
    <w:rsid w:val="007D3D15"/>
    <w:rsid w:val="007D436C"/>
    <w:rsid w:val="007D4E3E"/>
    <w:rsid w:val="007D4E77"/>
    <w:rsid w:val="007D63B4"/>
    <w:rsid w:val="007D6CED"/>
    <w:rsid w:val="007D7C3A"/>
    <w:rsid w:val="007D7CDC"/>
    <w:rsid w:val="007E0761"/>
    <w:rsid w:val="007E1F56"/>
    <w:rsid w:val="007E2AA8"/>
    <w:rsid w:val="007E2F08"/>
    <w:rsid w:val="007E482C"/>
    <w:rsid w:val="007E534A"/>
    <w:rsid w:val="007E54A1"/>
    <w:rsid w:val="007E6094"/>
    <w:rsid w:val="007E67A0"/>
    <w:rsid w:val="007E6DDD"/>
    <w:rsid w:val="007E7ADC"/>
    <w:rsid w:val="007F051F"/>
    <w:rsid w:val="007F06B1"/>
    <w:rsid w:val="007F0967"/>
    <w:rsid w:val="007F2BEB"/>
    <w:rsid w:val="007F303C"/>
    <w:rsid w:val="007F3477"/>
    <w:rsid w:val="007F6C67"/>
    <w:rsid w:val="00800AD6"/>
    <w:rsid w:val="00803511"/>
    <w:rsid w:val="00804DCF"/>
    <w:rsid w:val="00805928"/>
    <w:rsid w:val="00805C4F"/>
    <w:rsid w:val="00805D0F"/>
    <w:rsid w:val="00806401"/>
    <w:rsid w:val="008064C7"/>
    <w:rsid w:val="0080699E"/>
    <w:rsid w:val="00806CC3"/>
    <w:rsid w:val="00812DE4"/>
    <w:rsid w:val="00812F5F"/>
    <w:rsid w:val="00814C82"/>
    <w:rsid w:val="00814E52"/>
    <w:rsid w:val="00815518"/>
    <w:rsid w:val="008161EB"/>
    <w:rsid w:val="008172BF"/>
    <w:rsid w:val="00820387"/>
    <w:rsid w:val="00823007"/>
    <w:rsid w:val="0082313D"/>
    <w:rsid w:val="00823ECA"/>
    <w:rsid w:val="008241B4"/>
    <w:rsid w:val="00824959"/>
    <w:rsid w:val="00825F64"/>
    <w:rsid w:val="00826694"/>
    <w:rsid w:val="00827416"/>
    <w:rsid w:val="00827DEE"/>
    <w:rsid w:val="008310C2"/>
    <w:rsid w:val="00831265"/>
    <w:rsid w:val="0083177A"/>
    <w:rsid w:val="008325E9"/>
    <w:rsid w:val="00832D16"/>
    <w:rsid w:val="008340AE"/>
    <w:rsid w:val="008341E1"/>
    <w:rsid w:val="00834282"/>
    <w:rsid w:val="00835E80"/>
    <w:rsid w:val="008369C8"/>
    <w:rsid w:val="00837BAE"/>
    <w:rsid w:val="00837CF6"/>
    <w:rsid w:val="00842974"/>
    <w:rsid w:val="00842C12"/>
    <w:rsid w:val="00844C94"/>
    <w:rsid w:val="00844FF1"/>
    <w:rsid w:val="0084562E"/>
    <w:rsid w:val="0084600A"/>
    <w:rsid w:val="0084637E"/>
    <w:rsid w:val="00846525"/>
    <w:rsid w:val="00847465"/>
    <w:rsid w:val="0085199A"/>
    <w:rsid w:val="00852591"/>
    <w:rsid w:val="00852A0A"/>
    <w:rsid w:val="00853158"/>
    <w:rsid w:val="00854035"/>
    <w:rsid w:val="008540E2"/>
    <w:rsid w:val="008556D7"/>
    <w:rsid w:val="00855B93"/>
    <w:rsid w:val="00856063"/>
    <w:rsid w:val="00856A5C"/>
    <w:rsid w:val="00857029"/>
    <w:rsid w:val="008607A6"/>
    <w:rsid w:val="00860912"/>
    <w:rsid w:val="00862BCA"/>
    <w:rsid w:val="00863865"/>
    <w:rsid w:val="00864B0D"/>
    <w:rsid w:val="00865DDA"/>
    <w:rsid w:val="00866E48"/>
    <w:rsid w:val="0086779E"/>
    <w:rsid w:val="0087181C"/>
    <w:rsid w:val="008719A6"/>
    <w:rsid w:val="00871A90"/>
    <w:rsid w:val="00871CC7"/>
    <w:rsid w:val="00871EEA"/>
    <w:rsid w:val="0087206E"/>
    <w:rsid w:val="008720F0"/>
    <w:rsid w:val="00874319"/>
    <w:rsid w:val="00874E3C"/>
    <w:rsid w:val="00875095"/>
    <w:rsid w:val="008757BA"/>
    <w:rsid w:val="00876F68"/>
    <w:rsid w:val="008775FC"/>
    <w:rsid w:val="00877D80"/>
    <w:rsid w:val="008802DE"/>
    <w:rsid w:val="00880398"/>
    <w:rsid w:val="008803D4"/>
    <w:rsid w:val="00880AE8"/>
    <w:rsid w:val="00880C1C"/>
    <w:rsid w:val="00880C76"/>
    <w:rsid w:val="00882403"/>
    <w:rsid w:val="00883239"/>
    <w:rsid w:val="00883CF0"/>
    <w:rsid w:val="00884A8E"/>
    <w:rsid w:val="00884F72"/>
    <w:rsid w:val="008858CE"/>
    <w:rsid w:val="00885900"/>
    <w:rsid w:val="008866C8"/>
    <w:rsid w:val="00887953"/>
    <w:rsid w:val="00887B2E"/>
    <w:rsid w:val="00887E1E"/>
    <w:rsid w:val="00890ACD"/>
    <w:rsid w:val="00890C0E"/>
    <w:rsid w:val="00893ADD"/>
    <w:rsid w:val="00895E92"/>
    <w:rsid w:val="0089602B"/>
    <w:rsid w:val="00896062"/>
    <w:rsid w:val="008962A4"/>
    <w:rsid w:val="0089637D"/>
    <w:rsid w:val="008965BE"/>
    <w:rsid w:val="00896A2A"/>
    <w:rsid w:val="00896D88"/>
    <w:rsid w:val="00897E62"/>
    <w:rsid w:val="008A0907"/>
    <w:rsid w:val="008A11DA"/>
    <w:rsid w:val="008A1359"/>
    <w:rsid w:val="008A1BAF"/>
    <w:rsid w:val="008A1CF5"/>
    <w:rsid w:val="008A1DF1"/>
    <w:rsid w:val="008A2D24"/>
    <w:rsid w:val="008A2E2F"/>
    <w:rsid w:val="008A2E55"/>
    <w:rsid w:val="008A39CC"/>
    <w:rsid w:val="008A3F6D"/>
    <w:rsid w:val="008A55A1"/>
    <w:rsid w:val="008A5688"/>
    <w:rsid w:val="008A5FBF"/>
    <w:rsid w:val="008A73F5"/>
    <w:rsid w:val="008A75F1"/>
    <w:rsid w:val="008A768F"/>
    <w:rsid w:val="008A7D34"/>
    <w:rsid w:val="008A7F6E"/>
    <w:rsid w:val="008A7FB2"/>
    <w:rsid w:val="008B0266"/>
    <w:rsid w:val="008B0B2F"/>
    <w:rsid w:val="008B0C9F"/>
    <w:rsid w:val="008B1194"/>
    <w:rsid w:val="008B1758"/>
    <w:rsid w:val="008B1992"/>
    <w:rsid w:val="008B1F28"/>
    <w:rsid w:val="008B3A78"/>
    <w:rsid w:val="008B3C07"/>
    <w:rsid w:val="008B3E64"/>
    <w:rsid w:val="008B4908"/>
    <w:rsid w:val="008B4BED"/>
    <w:rsid w:val="008B5432"/>
    <w:rsid w:val="008B5E84"/>
    <w:rsid w:val="008B5F26"/>
    <w:rsid w:val="008B70D5"/>
    <w:rsid w:val="008B7298"/>
    <w:rsid w:val="008C0831"/>
    <w:rsid w:val="008C0894"/>
    <w:rsid w:val="008C17DE"/>
    <w:rsid w:val="008C3E73"/>
    <w:rsid w:val="008C4230"/>
    <w:rsid w:val="008C48CD"/>
    <w:rsid w:val="008C53F0"/>
    <w:rsid w:val="008C56BC"/>
    <w:rsid w:val="008C662F"/>
    <w:rsid w:val="008C7037"/>
    <w:rsid w:val="008C7537"/>
    <w:rsid w:val="008C759E"/>
    <w:rsid w:val="008C7DD7"/>
    <w:rsid w:val="008D1373"/>
    <w:rsid w:val="008D1B26"/>
    <w:rsid w:val="008D2BE1"/>
    <w:rsid w:val="008D49EA"/>
    <w:rsid w:val="008D4E41"/>
    <w:rsid w:val="008D4F97"/>
    <w:rsid w:val="008D5ABB"/>
    <w:rsid w:val="008D6D8C"/>
    <w:rsid w:val="008E0490"/>
    <w:rsid w:val="008E06A8"/>
    <w:rsid w:val="008E166E"/>
    <w:rsid w:val="008E1EB1"/>
    <w:rsid w:val="008E2E5A"/>
    <w:rsid w:val="008E3B0E"/>
    <w:rsid w:val="008E4756"/>
    <w:rsid w:val="008E4A29"/>
    <w:rsid w:val="008E4FFA"/>
    <w:rsid w:val="008E53A0"/>
    <w:rsid w:val="008E6278"/>
    <w:rsid w:val="008E7239"/>
    <w:rsid w:val="008F245B"/>
    <w:rsid w:val="008F2FD2"/>
    <w:rsid w:val="008F39D5"/>
    <w:rsid w:val="008F3B80"/>
    <w:rsid w:val="008F4C1C"/>
    <w:rsid w:val="008F5AEE"/>
    <w:rsid w:val="008F5D0E"/>
    <w:rsid w:val="008F5E8C"/>
    <w:rsid w:val="008F75BA"/>
    <w:rsid w:val="0090048E"/>
    <w:rsid w:val="00900570"/>
    <w:rsid w:val="0090145A"/>
    <w:rsid w:val="009025B8"/>
    <w:rsid w:val="00903390"/>
    <w:rsid w:val="00904A31"/>
    <w:rsid w:val="00904B8A"/>
    <w:rsid w:val="0090598C"/>
    <w:rsid w:val="00905CC6"/>
    <w:rsid w:val="009060F7"/>
    <w:rsid w:val="0090640A"/>
    <w:rsid w:val="00906567"/>
    <w:rsid w:val="0090680C"/>
    <w:rsid w:val="00907431"/>
    <w:rsid w:val="00907528"/>
    <w:rsid w:val="00907DBF"/>
    <w:rsid w:val="009119C8"/>
    <w:rsid w:val="00912293"/>
    <w:rsid w:val="00913E13"/>
    <w:rsid w:val="00914392"/>
    <w:rsid w:val="00914D23"/>
    <w:rsid w:val="009152E8"/>
    <w:rsid w:val="009162F0"/>
    <w:rsid w:val="009165BA"/>
    <w:rsid w:val="00916668"/>
    <w:rsid w:val="009170CE"/>
    <w:rsid w:val="009174CB"/>
    <w:rsid w:val="00917E50"/>
    <w:rsid w:val="009201E0"/>
    <w:rsid w:val="009209D7"/>
    <w:rsid w:val="0092160E"/>
    <w:rsid w:val="009220B3"/>
    <w:rsid w:val="009230EB"/>
    <w:rsid w:val="009233DB"/>
    <w:rsid w:val="00923A52"/>
    <w:rsid w:val="00924489"/>
    <w:rsid w:val="00924B71"/>
    <w:rsid w:val="00925222"/>
    <w:rsid w:val="00925626"/>
    <w:rsid w:val="009267F4"/>
    <w:rsid w:val="00926A2B"/>
    <w:rsid w:val="00926D60"/>
    <w:rsid w:val="00926DEA"/>
    <w:rsid w:val="009279E7"/>
    <w:rsid w:val="009302D2"/>
    <w:rsid w:val="00930AEC"/>
    <w:rsid w:val="0093236A"/>
    <w:rsid w:val="009357C2"/>
    <w:rsid w:val="00935C98"/>
    <w:rsid w:val="00936C8C"/>
    <w:rsid w:val="00940793"/>
    <w:rsid w:val="009408A8"/>
    <w:rsid w:val="009408BF"/>
    <w:rsid w:val="00940944"/>
    <w:rsid w:val="00942E18"/>
    <w:rsid w:val="009431D0"/>
    <w:rsid w:val="00943DB8"/>
    <w:rsid w:val="00944CEB"/>
    <w:rsid w:val="00946CBE"/>
    <w:rsid w:val="009505D9"/>
    <w:rsid w:val="00950C00"/>
    <w:rsid w:val="00951027"/>
    <w:rsid w:val="009518BE"/>
    <w:rsid w:val="00952696"/>
    <w:rsid w:val="00953582"/>
    <w:rsid w:val="009546A2"/>
    <w:rsid w:val="009549AE"/>
    <w:rsid w:val="00955580"/>
    <w:rsid w:val="00956D31"/>
    <w:rsid w:val="009578D4"/>
    <w:rsid w:val="00957F2A"/>
    <w:rsid w:val="009600A6"/>
    <w:rsid w:val="0096044D"/>
    <w:rsid w:val="00961659"/>
    <w:rsid w:val="00961861"/>
    <w:rsid w:val="00962252"/>
    <w:rsid w:val="0096232B"/>
    <w:rsid w:val="0096237B"/>
    <w:rsid w:val="00962CEE"/>
    <w:rsid w:val="0096350D"/>
    <w:rsid w:val="00964103"/>
    <w:rsid w:val="009644CC"/>
    <w:rsid w:val="0096472F"/>
    <w:rsid w:val="00965473"/>
    <w:rsid w:val="009661FF"/>
    <w:rsid w:val="009664CA"/>
    <w:rsid w:val="00966850"/>
    <w:rsid w:val="00966C29"/>
    <w:rsid w:val="009678E0"/>
    <w:rsid w:val="009679E1"/>
    <w:rsid w:val="0097042F"/>
    <w:rsid w:val="00970DC2"/>
    <w:rsid w:val="0097152F"/>
    <w:rsid w:val="0097168C"/>
    <w:rsid w:val="00972948"/>
    <w:rsid w:val="009733E8"/>
    <w:rsid w:val="00973575"/>
    <w:rsid w:val="0097360C"/>
    <w:rsid w:val="009754A2"/>
    <w:rsid w:val="00975AD9"/>
    <w:rsid w:val="00975BE7"/>
    <w:rsid w:val="00975DAB"/>
    <w:rsid w:val="00975E9A"/>
    <w:rsid w:val="00976A86"/>
    <w:rsid w:val="00977627"/>
    <w:rsid w:val="00977FF3"/>
    <w:rsid w:val="009809A0"/>
    <w:rsid w:val="00980BBC"/>
    <w:rsid w:val="00981B1A"/>
    <w:rsid w:val="00981BCD"/>
    <w:rsid w:val="00981C62"/>
    <w:rsid w:val="00982CEE"/>
    <w:rsid w:val="00983FAC"/>
    <w:rsid w:val="009844B3"/>
    <w:rsid w:val="00986940"/>
    <w:rsid w:val="00987ECC"/>
    <w:rsid w:val="00990A96"/>
    <w:rsid w:val="00991985"/>
    <w:rsid w:val="00992F2E"/>
    <w:rsid w:val="009953BE"/>
    <w:rsid w:val="00995750"/>
    <w:rsid w:val="009961E0"/>
    <w:rsid w:val="009965E6"/>
    <w:rsid w:val="00997407"/>
    <w:rsid w:val="00997438"/>
    <w:rsid w:val="00997476"/>
    <w:rsid w:val="009A1302"/>
    <w:rsid w:val="009A17E5"/>
    <w:rsid w:val="009A19F6"/>
    <w:rsid w:val="009A2975"/>
    <w:rsid w:val="009A37FB"/>
    <w:rsid w:val="009A4CDB"/>
    <w:rsid w:val="009A55F9"/>
    <w:rsid w:val="009A5CF5"/>
    <w:rsid w:val="009A5E33"/>
    <w:rsid w:val="009A6E1B"/>
    <w:rsid w:val="009A7BC0"/>
    <w:rsid w:val="009A7C7F"/>
    <w:rsid w:val="009B068E"/>
    <w:rsid w:val="009B0B45"/>
    <w:rsid w:val="009B0D2C"/>
    <w:rsid w:val="009B1785"/>
    <w:rsid w:val="009B1EE2"/>
    <w:rsid w:val="009B2934"/>
    <w:rsid w:val="009B5262"/>
    <w:rsid w:val="009B7855"/>
    <w:rsid w:val="009B7CD2"/>
    <w:rsid w:val="009C20BF"/>
    <w:rsid w:val="009C2963"/>
    <w:rsid w:val="009C3831"/>
    <w:rsid w:val="009C3B43"/>
    <w:rsid w:val="009C4863"/>
    <w:rsid w:val="009C4B7C"/>
    <w:rsid w:val="009C4F84"/>
    <w:rsid w:val="009C527E"/>
    <w:rsid w:val="009C6512"/>
    <w:rsid w:val="009C68C0"/>
    <w:rsid w:val="009C6A26"/>
    <w:rsid w:val="009D005F"/>
    <w:rsid w:val="009D123B"/>
    <w:rsid w:val="009D37FB"/>
    <w:rsid w:val="009D3959"/>
    <w:rsid w:val="009D4922"/>
    <w:rsid w:val="009D5A76"/>
    <w:rsid w:val="009D6750"/>
    <w:rsid w:val="009D77FB"/>
    <w:rsid w:val="009E043A"/>
    <w:rsid w:val="009E0FA5"/>
    <w:rsid w:val="009E16A2"/>
    <w:rsid w:val="009E1C60"/>
    <w:rsid w:val="009E2311"/>
    <w:rsid w:val="009E29C4"/>
    <w:rsid w:val="009E328D"/>
    <w:rsid w:val="009E3684"/>
    <w:rsid w:val="009E4423"/>
    <w:rsid w:val="009E4C0A"/>
    <w:rsid w:val="009E527B"/>
    <w:rsid w:val="009E621E"/>
    <w:rsid w:val="009E6F6A"/>
    <w:rsid w:val="009E71C6"/>
    <w:rsid w:val="009E7349"/>
    <w:rsid w:val="009E7601"/>
    <w:rsid w:val="009E7F3E"/>
    <w:rsid w:val="009F0285"/>
    <w:rsid w:val="009F1341"/>
    <w:rsid w:val="009F192C"/>
    <w:rsid w:val="009F1E08"/>
    <w:rsid w:val="009F1ECB"/>
    <w:rsid w:val="009F20F7"/>
    <w:rsid w:val="009F2C2D"/>
    <w:rsid w:val="009F35E5"/>
    <w:rsid w:val="009F4DB4"/>
    <w:rsid w:val="009F4F65"/>
    <w:rsid w:val="009F5B50"/>
    <w:rsid w:val="009F5CAB"/>
    <w:rsid w:val="009F60A0"/>
    <w:rsid w:val="009F612F"/>
    <w:rsid w:val="00A000D9"/>
    <w:rsid w:val="00A00491"/>
    <w:rsid w:val="00A00589"/>
    <w:rsid w:val="00A00E0B"/>
    <w:rsid w:val="00A00E29"/>
    <w:rsid w:val="00A010EC"/>
    <w:rsid w:val="00A0182C"/>
    <w:rsid w:val="00A019D8"/>
    <w:rsid w:val="00A02F24"/>
    <w:rsid w:val="00A03B92"/>
    <w:rsid w:val="00A052B2"/>
    <w:rsid w:val="00A05DDA"/>
    <w:rsid w:val="00A077D9"/>
    <w:rsid w:val="00A105B1"/>
    <w:rsid w:val="00A10827"/>
    <w:rsid w:val="00A12050"/>
    <w:rsid w:val="00A12606"/>
    <w:rsid w:val="00A12AA9"/>
    <w:rsid w:val="00A12FF2"/>
    <w:rsid w:val="00A1340C"/>
    <w:rsid w:val="00A13AEE"/>
    <w:rsid w:val="00A15374"/>
    <w:rsid w:val="00A171B2"/>
    <w:rsid w:val="00A1778C"/>
    <w:rsid w:val="00A20A2C"/>
    <w:rsid w:val="00A20FE1"/>
    <w:rsid w:val="00A21053"/>
    <w:rsid w:val="00A21331"/>
    <w:rsid w:val="00A214DB"/>
    <w:rsid w:val="00A22C75"/>
    <w:rsid w:val="00A2359B"/>
    <w:rsid w:val="00A25289"/>
    <w:rsid w:val="00A2587C"/>
    <w:rsid w:val="00A273F0"/>
    <w:rsid w:val="00A3213F"/>
    <w:rsid w:val="00A322D5"/>
    <w:rsid w:val="00A3282B"/>
    <w:rsid w:val="00A32C0C"/>
    <w:rsid w:val="00A33F82"/>
    <w:rsid w:val="00A3412A"/>
    <w:rsid w:val="00A34A6C"/>
    <w:rsid w:val="00A36B7B"/>
    <w:rsid w:val="00A37640"/>
    <w:rsid w:val="00A40B4B"/>
    <w:rsid w:val="00A40B91"/>
    <w:rsid w:val="00A41F63"/>
    <w:rsid w:val="00A432F9"/>
    <w:rsid w:val="00A450AA"/>
    <w:rsid w:val="00A4566F"/>
    <w:rsid w:val="00A46557"/>
    <w:rsid w:val="00A47B2F"/>
    <w:rsid w:val="00A526BE"/>
    <w:rsid w:val="00A52AA1"/>
    <w:rsid w:val="00A54205"/>
    <w:rsid w:val="00A54680"/>
    <w:rsid w:val="00A54C6E"/>
    <w:rsid w:val="00A551EC"/>
    <w:rsid w:val="00A56216"/>
    <w:rsid w:val="00A5687A"/>
    <w:rsid w:val="00A61082"/>
    <w:rsid w:val="00A61137"/>
    <w:rsid w:val="00A6156E"/>
    <w:rsid w:val="00A6208C"/>
    <w:rsid w:val="00A622E6"/>
    <w:rsid w:val="00A62C61"/>
    <w:rsid w:val="00A630C7"/>
    <w:rsid w:val="00A63668"/>
    <w:rsid w:val="00A64153"/>
    <w:rsid w:val="00A64A25"/>
    <w:rsid w:val="00A656A3"/>
    <w:rsid w:val="00A65EAC"/>
    <w:rsid w:val="00A6763A"/>
    <w:rsid w:val="00A67DAB"/>
    <w:rsid w:val="00A67FE4"/>
    <w:rsid w:val="00A70062"/>
    <w:rsid w:val="00A70810"/>
    <w:rsid w:val="00A70E29"/>
    <w:rsid w:val="00A72257"/>
    <w:rsid w:val="00A72464"/>
    <w:rsid w:val="00A7341B"/>
    <w:rsid w:val="00A73D70"/>
    <w:rsid w:val="00A741E0"/>
    <w:rsid w:val="00A74CD7"/>
    <w:rsid w:val="00A74E15"/>
    <w:rsid w:val="00A75204"/>
    <w:rsid w:val="00A75C10"/>
    <w:rsid w:val="00A75FA0"/>
    <w:rsid w:val="00A76729"/>
    <w:rsid w:val="00A76954"/>
    <w:rsid w:val="00A769E1"/>
    <w:rsid w:val="00A76C79"/>
    <w:rsid w:val="00A774AE"/>
    <w:rsid w:val="00A77766"/>
    <w:rsid w:val="00A801E3"/>
    <w:rsid w:val="00A80902"/>
    <w:rsid w:val="00A80F11"/>
    <w:rsid w:val="00A81318"/>
    <w:rsid w:val="00A85098"/>
    <w:rsid w:val="00A86FEB"/>
    <w:rsid w:val="00A8786A"/>
    <w:rsid w:val="00A87B37"/>
    <w:rsid w:val="00A90AC0"/>
    <w:rsid w:val="00A92D31"/>
    <w:rsid w:val="00A92D5B"/>
    <w:rsid w:val="00A942AF"/>
    <w:rsid w:val="00A9549C"/>
    <w:rsid w:val="00A976D2"/>
    <w:rsid w:val="00A9790D"/>
    <w:rsid w:val="00AA0158"/>
    <w:rsid w:val="00AA0D21"/>
    <w:rsid w:val="00AA1C28"/>
    <w:rsid w:val="00AA2BDB"/>
    <w:rsid w:val="00AA3FDA"/>
    <w:rsid w:val="00AA4274"/>
    <w:rsid w:val="00AA48DA"/>
    <w:rsid w:val="00AA5217"/>
    <w:rsid w:val="00AA6A21"/>
    <w:rsid w:val="00AB033E"/>
    <w:rsid w:val="00AB0486"/>
    <w:rsid w:val="00AB04F9"/>
    <w:rsid w:val="00AB0AF5"/>
    <w:rsid w:val="00AB0C46"/>
    <w:rsid w:val="00AB0E35"/>
    <w:rsid w:val="00AB2294"/>
    <w:rsid w:val="00AB26CE"/>
    <w:rsid w:val="00AB2BC2"/>
    <w:rsid w:val="00AB2EEF"/>
    <w:rsid w:val="00AB3896"/>
    <w:rsid w:val="00AB3BC9"/>
    <w:rsid w:val="00AB4373"/>
    <w:rsid w:val="00AB5B68"/>
    <w:rsid w:val="00AC0D9A"/>
    <w:rsid w:val="00AC10AB"/>
    <w:rsid w:val="00AC17E3"/>
    <w:rsid w:val="00AC1AF6"/>
    <w:rsid w:val="00AC1E78"/>
    <w:rsid w:val="00AC29A1"/>
    <w:rsid w:val="00AC538C"/>
    <w:rsid w:val="00AC5816"/>
    <w:rsid w:val="00AC5EDB"/>
    <w:rsid w:val="00AC6845"/>
    <w:rsid w:val="00AC78EF"/>
    <w:rsid w:val="00AC7D59"/>
    <w:rsid w:val="00AD1E6B"/>
    <w:rsid w:val="00AD270D"/>
    <w:rsid w:val="00AD2880"/>
    <w:rsid w:val="00AD3335"/>
    <w:rsid w:val="00AD449D"/>
    <w:rsid w:val="00AD594D"/>
    <w:rsid w:val="00AD5A6D"/>
    <w:rsid w:val="00AD5F85"/>
    <w:rsid w:val="00AD629B"/>
    <w:rsid w:val="00AD64FF"/>
    <w:rsid w:val="00AD664C"/>
    <w:rsid w:val="00AD73AB"/>
    <w:rsid w:val="00AD7953"/>
    <w:rsid w:val="00AE0486"/>
    <w:rsid w:val="00AE0846"/>
    <w:rsid w:val="00AE10CD"/>
    <w:rsid w:val="00AE1749"/>
    <w:rsid w:val="00AE430A"/>
    <w:rsid w:val="00AE57DA"/>
    <w:rsid w:val="00AE5DEA"/>
    <w:rsid w:val="00AE6874"/>
    <w:rsid w:val="00AE7EA6"/>
    <w:rsid w:val="00AF0B91"/>
    <w:rsid w:val="00AF1806"/>
    <w:rsid w:val="00AF24D4"/>
    <w:rsid w:val="00AF274D"/>
    <w:rsid w:val="00AF2A0A"/>
    <w:rsid w:val="00AF371E"/>
    <w:rsid w:val="00AF37AF"/>
    <w:rsid w:val="00AF3C86"/>
    <w:rsid w:val="00AF5A83"/>
    <w:rsid w:val="00AF7E4A"/>
    <w:rsid w:val="00B004D8"/>
    <w:rsid w:val="00B00FBC"/>
    <w:rsid w:val="00B015F0"/>
    <w:rsid w:val="00B0257F"/>
    <w:rsid w:val="00B02A86"/>
    <w:rsid w:val="00B035EE"/>
    <w:rsid w:val="00B03BD7"/>
    <w:rsid w:val="00B04228"/>
    <w:rsid w:val="00B05AD6"/>
    <w:rsid w:val="00B06FB5"/>
    <w:rsid w:val="00B07D17"/>
    <w:rsid w:val="00B10A9E"/>
    <w:rsid w:val="00B10C0F"/>
    <w:rsid w:val="00B10E89"/>
    <w:rsid w:val="00B125AC"/>
    <w:rsid w:val="00B130E5"/>
    <w:rsid w:val="00B15416"/>
    <w:rsid w:val="00B15ADD"/>
    <w:rsid w:val="00B15F26"/>
    <w:rsid w:val="00B1660A"/>
    <w:rsid w:val="00B16D58"/>
    <w:rsid w:val="00B1715A"/>
    <w:rsid w:val="00B213AD"/>
    <w:rsid w:val="00B23010"/>
    <w:rsid w:val="00B23591"/>
    <w:rsid w:val="00B23CC9"/>
    <w:rsid w:val="00B2419D"/>
    <w:rsid w:val="00B254FB"/>
    <w:rsid w:val="00B255CB"/>
    <w:rsid w:val="00B261DA"/>
    <w:rsid w:val="00B27075"/>
    <w:rsid w:val="00B27303"/>
    <w:rsid w:val="00B30015"/>
    <w:rsid w:val="00B30D9A"/>
    <w:rsid w:val="00B3173D"/>
    <w:rsid w:val="00B3190F"/>
    <w:rsid w:val="00B32183"/>
    <w:rsid w:val="00B32931"/>
    <w:rsid w:val="00B34A52"/>
    <w:rsid w:val="00B3604D"/>
    <w:rsid w:val="00B37FC9"/>
    <w:rsid w:val="00B40ADA"/>
    <w:rsid w:val="00B41E44"/>
    <w:rsid w:val="00B42688"/>
    <w:rsid w:val="00B42DD3"/>
    <w:rsid w:val="00B430B3"/>
    <w:rsid w:val="00B45828"/>
    <w:rsid w:val="00B46457"/>
    <w:rsid w:val="00B46CE9"/>
    <w:rsid w:val="00B47268"/>
    <w:rsid w:val="00B477AC"/>
    <w:rsid w:val="00B479BA"/>
    <w:rsid w:val="00B47AF9"/>
    <w:rsid w:val="00B512B2"/>
    <w:rsid w:val="00B5149C"/>
    <w:rsid w:val="00B517A9"/>
    <w:rsid w:val="00B51975"/>
    <w:rsid w:val="00B52987"/>
    <w:rsid w:val="00B52D0E"/>
    <w:rsid w:val="00B54506"/>
    <w:rsid w:val="00B547B7"/>
    <w:rsid w:val="00B54A74"/>
    <w:rsid w:val="00B54C4E"/>
    <w:rsid w:val="00B5507A"/>
    <w:rsid w:val="00B5523A"/>
    <w:rsid w:val="00B55599"/>
    <w:rsid w:val="00B556DE"/>
    <w:rsid w:val="00B557CC"/>
    <w:rsid w:val="00B55C21"/>
    <w:rsid w:val="00B55D23"/>
    <w:rsid w:val="00B55EAE"/>
    <w:rsid w:val="00B55F1B"/>
    <w:rsid w:val="00B579A4"/>
    <w:rsid w:val="00B57BF4"/>
    <w:rsid w:val="00B621E6"/>
    <w:rsid w:val="00B6415E"/>
    <w:rsid w:val="00B64CCA"/>
    <w:rsid w:val="00B65212"/>
    <w:rsid w:val="00B6552A"/>
    <w:rsid w:val="00B65BC8"/>
    <w:rsid w:val="00B66105"/>
    <w:rsid w:val="00B6E1A3"/>
    <w:rsid w:val="00B709C6"/>
    <w:rsid w:val="00B71248"/>
    <w:rsid w:val="00B733AD"/>
    <w:rsid w:val="00B73854"/>
    <w:rsid w:val="00B73DA2"/>
    <w:rsid w:val="00B73E82"/>
    <w:rsid w:val="00B74768"/>
    <w:rsid w:val="00B76E0E"/>
    <w:rsid w:val="00B803BD"/>
    <w:rsid w:val="00B82E46"/>
    <w:rsid w:val="00B82E65"/>
    <w:rsid w:val="00B82FA0"/>
    <w:rsid w:val="00B83B5D"/>
    <w:rsid w:val="00B84829"/>
    <w:rsid w:val="00B85412"/>
    <w:rsid w:val="00B85880"/>
    <w:rsid w:val="00B85FF6"/>
    <w:rsid w:val="00B87592"/>
    <w:rsid w:val="00B90FF1"/>
    <w:rsid w:val="00B92E7B"/>
    <w:rsid w:val="00B9431A"/>
    <w:rsid w:val="00B96BA7"/>
    <w:rsid w:val="00B975E7"/>
    <w:rsid w:val="00B97CC0"/>
    <w:rsid w:val="00BA086A"/>
    <w:rsid w:val="00BA0E8D"/>
    <w:rsid w:val="00BA13E3"/>
    <w:rsid w:val="00BA1B36"/>
    <w:rsid w:val="00BA26F8"/>
    <w:rsid w:val="00BA312C"/>
    <w:rsid w:val="00BA377B"/>
    <w:rsid w:val="00BA3C08"/>
    <w:rsid w:val="00BA47DE"/>
    <w:rsid w:val="00BA4E23"/>
    <w:rsid w:val="00BA4FE9"/>
    <w:rsid w:val="00BA5785"/>
    <w:rsid w:val="00BA57DF"/>
    <w:rsid w:val="00BA5873"/>
    <w:rsid w:val="00BA60E4"/>
    <w:rsid w:val="00BA69B6"/>
    <w:rsid w:val="00BA6BD0"/>
    <w:rsid w:val="00BA7216"/>
    <w:rsid w:val="00BA7E19"/>
    <w:rsid w:val="00BB1DA4"/>
    <w:rsid w:val="00BB1EE1"/>
    <w:rsid w:val="00BB1FC9"/>
    <w:rsid w:val="00BB2B39"/>
    <w:rsid w:val="00BB4118"/>
    <w:rsid w:val="00BB47B4"/>
    <w:rsid w:val="00BB4956"/>
    <w:rsid w:val="00BB4B7B"/>
    <w:rsid w:val="00BB51E0"/>
    <w:rsid w:val="00BB6790"/>
    <w:rsid w:val="00BB6D52"/>
    <w:rsid w:val="00BB7995"/>
    <w:rsid w:val="00BC057E"/>
    <w:rsid w:val="00BC05B8"/>
    <w:rsid w:val="00BC0DA5"/>
    <w:rsid w:val="00BC12E3"/>
    <w:rsid w:val="00BC15F6"/>
    <w:rsid w:val="00BC4024"/>
    <w:rsid w:val="00BC45A5"/>
    <w:rsid w:val="00BC4C14"/>
    <w:rsid w:val="00BC4E05"/>
    <w:rsid w:val="00BC5D3C"/>
    <w:rsid w:val="00BC5F6B"/>
    <w:rsid w:val="00BC6354"/>
    <w:rsid w:val="00BC70D8"/>
    <w:rsid w:val="00BC7641"/>
    <w:rsid w:val="00BC7965"/>
    <w:rsid w:val="00BD01F0"/>
    <w:rsid w:val="00BD088A"/>
    <w:rsid w:val="00BD0CBB"/>
    <w:rsid w:val="00BD12C0"/>
    <w:rsid w:val="00BD1B55"/>
    <w:rsid w:val="00BD20BD"/>
    <w:rsid w:val="00BD22B9"/>
    <w:rsid w:val="00BD2752"/>
    <w:rsid w:val="00BD30DA"/>
    <w:rsid w:val="00BD3206"/>
    <w:rsid w:val="00BD414A"/>
    <w:rsid w:val="00BD57EE"/>
    <w:rsid w:val="00BD6446"/>
    <w:rsid w:val="00BD7751"/>
    <w:rsid w:val="00BD7AE9"/>
    <w:rsid w:val="00BE0737"/>
    <w:rsid w:val="00BE2280"/>
    <w:rsid w:val="00BE3661"/>
    <w:rsid w:val="00BE393C"/>
    <w:rsid w:val="00BE4A84"/>
    <w:rsid w:val="00BE4D61"/>
    <w:rsid w:val="00BE54EA"/>
    <w:rsid w:val="00BE5BB3"/>
    <w:rsid w:val="00BE624E"/>
    <w:rsid w:val="00BE78CC"/>
    <w:rsid w:val="00BE7C58"/>
    <w:rsid w:val="00BF04DC"/>
    <w:rsid w:val="00BF0845"/>
    <w:rsid w:val="00BF2F0C"/>
    <w:rsid w:val="00BF63B1"/>
    <w:rsid w:val="00BF69CC"/>
    <w:rsid w:val="00BF6B99"/>
    <w:rsid w:val="00BF6C34"/>
    <w:rsid w:val="00BF7DB0"/>
    <w:rsid w:val="00C02A7A"/>
    <w:rsid w:val="00C03A15"/>
    <w:rsid w:val="00C03F4A"/>
    <w:rsid w:val="00C046A2"/>
    <w:rsid w:val="00C05688"/>
    <w:rsid w:val="00C05938"/>
    <w:rsid w:val="00C06E37"/>
    <w:rsid w:val="00C0703C"/>
    <w:rsid w:val="00C0782B"/>
    <w:rsid w:val="00C0EA80"/>
    <w:rsid w:val="00C10F4F"/>
    <w:rsid w:val="00C118F6"/>
    <w:rsid w:val="00C11F1B"/>
    <w:rsid w:val="00C143CE"/>
    <w:rsid w:val="00C14CF9"/>
    <w:rsid w:val="00C15ABC"/>
    <w:rsid w:val="00C16075"/>
    <w:rsid w:val="00C16327"/>
    <w:rsid w:val="00C16772"/>
    <w:rsid w:val="00C1696E"/>
    <w:rsid w:val="00C17F81"/>
    <w:rsid w:val="00C206FC"/>
    <w:rsid w:val="00C21592"/>
    <w:rsid w:val="00C21933"/>
    <w:rsid w:val="00C223BC"/>
    <w:rsid w:val="00C22654"/>
    <w:rsid w:val="00C227AE"/>
    <w:rsid w:val="00C2394A"/>
    <w:rsid w:val="00C245C8"/>
    <w:rsid w:val="00C249DC"/>
    <w:rsid w:val="00C24A8F"/>
    <w:rsid w:val="00C25098"/>
    <w:rsid w:val="00C2511A"/>
    <w:rsid w:val="00C25234"/>
    <w:rsid w:val="00C25834"/>
    <w:rsid w:val="00C258A5"/>
    <w:rsid w:val="00C27A0F"/>
    <w:rsid w:val="00C32E8F"/>
    <w:rsid w:val="00C3440E"/>
    <w:rsid w:val="00C34662"/>
    <w:rsid w:val="00C347F8"/>
    <w:rsid w:val="00C35D4B"/>
    <w:rsid w:val="00C3608A"/>
    <w:rsid w:val="00C36588"/>
    <w:rsid w:val="00C36E2F"/>
    <w:rsid w:val="00C3721C"/>
    <w:rsid w:val="00C37D7D"/>
    <w:rsid w:val="00C40CF2"/>
    <w:rsid w:val="00C416E4"/>
    <w:rsid w:val="00C42111"/>
    <w:rsid w:val="00C4317D"/>
    <w:rsid w:val="00C435D4"/>
    <w:rsid w:val="00C437ED"/>
    <w:rsid w:val="00C43CF6"/>
    <w:rsid w:val="00C4479D"/>
    <w:rsid w:val="00C44B0E"/>
    <w:rsid w:val="00C451DD"/>
    <w:rsid w:val="00C46D21"/>
    <w:rsid w:val="00C47368"/>
    <w:rsid w:val="00C47FEC"/>
    <w:rsid w:val="00C53925"/>
    <w:rsid w:val="00C53952"/>
    <w:rsid w:val="00C53BED"/>
    <w:rsid w:val="00C54C4D"/>
    <w:rsid w:val="00C56E8B"/>
    <w:rsid w:val="00C57E00"/>
    <w:rsid w:val="00C6066B"/>
    <w:rsid w:val="00C61218"/>
    <w:rsid w:val="00C620C1"/>
    <w:rsid w:val="00C6285D"/>
    <w:rsid w:val="00C62DA3"/>
    <w:rsid w:val="00C633C7"/>
    <w:rsid w:val="00C6354D"/>
    <w:rsid w:val="00C63DDB"/>
    <w:rsid w:val="00C6413E"/>
    <w:rsid w:val="00C6425E"/>
    <w:rsid w:val="00C64957"/>
    <w:rsid w:val="00C64A76"/>
    <w:rsid w:val="00C64C41"/>
    <w:rsid w:val="00C65F0C"/>
    <w:rsid w:val="00C664AD"/>
    <w:rsid w:val="00C66AD0"/>
    <w:rsid w:val="00C70403"/>
    <w:rsid w:val="00C7069E"/>
    <w:rsid w:val="00C711A5"/>
    <w:rsid w:val="00C717EE"/>
    <w:rsid w:val="00C74884"/>
    <w:rsid w:val="00C74A30"/>
    <w:rsid w:val="00C753D1"/>
    <w:rsid w:val="00C7676E"/>
    <w:rsid w:val="00C76A70"/>
    <w:rsid w:val="00C77452"/>
    <w:rsid w:val="00C7760D"/>
    <w:rsid w:val="00C80C52"/>
    <w:rsid w:val="00C81216"/>
    <w:rsid w:val="00C81739"/>
    <w:rsid w:val="00C82D83"/>
    <w:rsid w:val="00C8438E"/>
    <w:rsid w:val="00C8512E"/>
    <w:rsid w:val="00C8540C"/>
    <w:rsid w:val="00C869A8"/>
    <w:rsid w:val="00C87218"/>
    <w:rsid w:val="00C901CA"/>
    <w:rsid w:val="00C90349"/>
    <w:rsid w:val="00C904C8"/>
    <w:rsid w:val="00C90B88"/>
    <w:rsid w:val="00C91E04"/>
    <w:rsid w:val="00C92A76"/>
    <w:rsid w:val="00C92CDC"/>
    <w:rsid w:val="00C9309A"/>
    <w:rsid w:val="00C93529"/>
    <w:rsid w:val="00C93555"/>
    <w:rsid w:val="00C93B19"/>
    <w:rsid w:val="00C94C61"/>
    <w:rsid w:val="00C9576B"/>
    <w:rsid w:val="00C9603A"/>
    <w:rsid w:val="00C96608"/>
    <w:rsid w:val="00C96E6E"/>
    <w:rsid w:val="00C97187"/>
    <w:rsid w:val="00CA0325"/>
    <w:rsid w:val="00CA1AE2"/>
    <w:rsid w:val="00CA1D90"/>
    <w:rsid w:val="00CA1EF1"/>
    <w:rsid w:val="00CA2D4F"/>
    <w:rsid w:val="00CA2E2E"/>
    <w:rsid w:val="00CA325C"/>
    <w:rsid w:val="00CA4C78"/>
    <w:rsid w:val="00CA4DF2"/>
    <w:rsid w:val="00CA52ED"/>
    <w:rsid w:val="00CA5FF2"/>
    <w:rsid w:val="00CA6BE0"/>
    <w:rsid w:val="00CA72D4"/>
    <w:rsid w:val="00CB06C5"/>
    <w:rsid w:val="00CB0E01"/>
    <w:rsid w:val="00CB18BD"/>
    <w:rsid w:val="00CB1B09"/>
    <w:rsid w:val="00CB1EA5"/>
    <w:rsid w:val="00CB20DE"/>
    <w:rsid w:val="00CB3282"/>
    <w:rsid w:val="00CB344A"/>
    <w:rsid w:val="00CB4F8D"/>
    <w:rsid w:val="00CB684F"/>
    <w:rsid w:val="00CB72D2"/>
    <w:rsid w:val="00CB7E98"/>
    <w:rsid w:val="00CC09B8"/>
    <w:rsid w:val="00CC0D2F"/>
    <w:rsid w:val="00CC16E2"/>
    <w:rsid w:val="00CC1B09"/>
    <w:rsid w:val="00CC1B16"/>
    <w:rsid w:val="00CC1BCB"/>
    <w:rsid w:val="00CC1C1E"/>
    <w:rsid w:val="00CC1D1D"/>
    <w:rsid w:val="00CC36F9"/>
    <w:rsid w:val="00CC4638"/>
    <w:rsid w:val="00CC5355"/>
    <w:rsid w:val="00CC6B29"/>
    <w:rsid w:val="00CC7074"/>
    <w:rsid w:val="00CC726B"/>
    <w:rsid w:val="00CC7EAD"/>
    <w:rsid w:val="00CD09E1"/>
    <w:rsid w:val="00CD1035"/>
    <w:rsid w:val="00CD1CE4"/>
    <w:rsid w:val="00CD2631"/>
    <w:rsid w:val="00CD33BD"/>
    <w:rsid w:val="00CD50C4"/>
    <w:rsid w:val="00CD5422"/>
    <w:rsid w:val="00CD6261"/>
    <w:rsid w:val="00CD6666"/>
    <w:rsid w:val="00CD66EE"/>
    <w:rsid w:val="00CD6CDB"/>
    <w:rsid w:val="00CD6F2C"/>
    <w:rsid w:val="00CE0FAD"/>
    <w:rsid w:val="00CE1A56"/>
    <w:rsid w:val="00CE1C48"/>
    <w:rsid w:val="00CE24B7"/>
    <w:rsid w:val="00CE3994"/>
    <w:rsid w:val="00CE3A1E"/>
    <w:rsid w:val="00CE48FC"/>
    <w:rsid w:val="00CE5906"/>
    <w:rsid w:val="00CE5FC7"/>
    <w:rsid w:val="00CE6DF9"/>
    <w:rsid w:val="00CE74BA"/>
    <w:rsid w:val="00CF202E"/>
    <w:rsid w:val="00CF2860"/>
    <w:rsid w:val="00CF2902"/>
    <w:rsid w:val="00CF2EDC"/>
    <w:rsid w:val="00CF423B"/>
    <w:rsid w:val="00CF483F"/>
    <w:rsid w:val="00CF6118"/>
    <w:rsid w:val="00CF61A0"/>
    <w:rsid w:val="00CF6A82"/>
    <w:rsid w:val="00CF7706"/>
    <w:rsid w:val="00D00F5A"/>
    <w:rsid w:val="00D01A0E"/>
    <w:rsid w:val="00D01D7C"/>
    <w:rsid w:val="00D0251C"/>
    <w:rsid w:val="00D02B28"/>
    <w:rsid w:val="00D036BD"/>
    <w:rsid w:val="00D03B04"/>
    <w:rsid w:val="00D04C0C"/>
    <w:rsid w:val="00D04E07"/>
    <w:rsid w:val="00D05760"/>
    <w:rsid w:val="00D057C8"/>
    <w:rsid w:val="00D05DF1"/>
    <w:rsid w:val="00D06B9D"/>
    <w:rsid w:val="00D06F07"/>
    <w:rsid w:val="00D10002"/>
    <w:rsid w:val="00D10018"/>
    <w:rsid w:val="00D1055F"/>
    <w:rsid w:val="00D10873"/>
    <w:rsid w:val="00D11192"/>
    <w:rsid w:val="00D12381"/>
    <w:rsid w:val="00D12F05"/>
    <w:rsid w:val="00D132FB"/>
    <w:rsid w:val="00D13826"/>
    <w:rsid w:val="00D13D6C"/>
    <w:rsid w:val="00D1677D"/>
    <w:rsid w:val="00D1778A"/>
    <w:rsid w:val="00D208B7"/>
    <w:rsid w:val="00D22196"/>
    <w:rsid w:val="00D226D4"/>
    <w:rsid w:val="00D2334F"/>
    <w:rsid w:val="00D24689"/>
    <w:rsid w:val="00D24BFE"/>
    <w:rsid w:val="00D25077"/>
    <w:rsid w:val="00D27102"/>
    <w:rsid w:val="00D2721A"/>
    <w:rsid w:val="00D275F5"/>
    <w:rsid w:val="00D2E019"/>
    <w:rsid w:val="00D30C83"/>
    <w:rsid w:val="00D30F29"/>
    <w:rsid w:val="00D31142"/>
    <w:rsid w:val="00D325E0"/>
    <w:rsid w:val="00D334F1"/>
    <w:rsid w:val="00D33AA2"/>
    <w:rsid w:val="00D342B3"/>
    <w:rsid w:val="00D343FA"/>
    <w:rsid w:val="00D35726"/>
    <w:rsid w:val="00D35925"/>
    <w:rsid w:val="00D35B1C"/>
    <w:rsid w:val="00D35DE2"/>
    <w:rsid w:val="00D3785A"/>
    <w:rsid w:val="00D37B98"/>
    <w:rsid w:val="00D41610"/>
    <w:rsid w:val="00D41D23"/>
    <w:rsid w:val="00D423B2"/>
    <w:rsid w:val="00D425C3"/>
    <w:rsid w:val="00D4349F"/>
    <w:rsid w:val="00D43D13"/>
    <w:rsid w:val="00D44F62"/>
    <w:rsid w:val="00D45537"/>
    <w:rsid w:val="00D456DF"/>
    <w:rsid w:val="00D45A30"/>
    <w:rsid w:val="00D45BB5"/>
    <w:rsid w:val="00D45F7A"/>
    <w:rsid w:val="00D4678D"/>
    <w:rsid w:val="00D46A6C"/>
    <w:rsid w:val="00D46B06"/>
    <w:rsid w:val="00D475AC"/>
    <w:rsid w:val="00D4773F"/>
    <w:rsid w:val="00D50F77"/>
    <w:rsid w:val="00D50F9D"/>
    <w:rsid w:val="00D5140F"/>
    <w:rsid w:val="00D535BF"/>
    <w:rsid w:val="00D55339"/>
    <w:rsid w:val="00D556D1"/>
    <w:rsid w:val="00D57F31"/>
    <w:rsid w:val="00D6005E"/>
    <w:rsid w:val="00D616C3"/>
    <w:rsid w:val="00D618FB"/>
    <w:rsid w:val="00D62244"/>
    <w:rsid w:val="00D6224F"/>
    <w:rsid w:val="00D64E69"/>
    <w:rsid w:val="00D66314"/>
    <w:rsid w:val="00D665EC"/>
    <w:rsid w:val="00D6743B"/>
    <w:rsid w:val="00D67D7C"/>
    <w:rsid w:val="00D67E37"/>
    <w:rsid w:val="00D72377"/>
    <w:rsid w:val="00D72A50"/>
    <w:rsid w:val="00D746F7"/>
    <w:rsid w:val="00D74DB8"/>
    <w:rsid w:val="00D7503F"/>
    <w:rsid w:val="00D7571B"/>
    <w:rsid w:val="00D75A4A"/>
    <w:rsid w:val="00D77DAB"/>
    <w:rsid w:val="00D80057"/>
    <w:rsid w:val="00D809AF"/>
    <w:rsid w:val="00D80C32"/>
    <w:rsid w:val="00D80DAE"/>
    <w:rsid w:val="00D81B18"/>
    <w:rsid w:val="00D82233"/>
    <w:rsid w:val="00D82464"/>
    <w:rsid w:val="00D846BA"/>
    <w:rsid w:val="00D84E1D"/>
    <w:rsid w:val="00D85027"/>
    <w:rsid w:val="00D85F56"/>
    <w:rsid w:val="00D86E22"/>
    <w:rsid w:val="00D8711D"/>
    <w:rsid w:val="00D90052"/>
    <w:rsid w:val="00D90C7E"/>
    <w:rsid w:val="00D91253"/>
    <w:rsid w:val="00D9372B"/>
    <w:rsid w:val="00D9373A"/>
    <w:rsid w:val="00D93DBD"/>
    <w:rsid w:val="00D95862"/>
    <w:rsid w:val="00D95DA9"/>
    <w:rsid w:val="00D96ACB"/>
    <w:rsid w:val="00D97196"/>
    <w:rsid w:val="00D97275"/>
    <w:rsid w:val="00D97C2B"/>
    <w:rsid w:val="00DA08DD"/>
    <w:rsid w:val="00DA0A62"/>
    <w:rsid w:val="00DA0D06"/>
    <w:rsid w:val="00DA0D1E"/>
    <w:rsid w:val="00DA1FA2"/>
    <w:rsid w:val="00DA22E4"/>
    <w:rsid w:val="00DA2D58"/>
    <w:rsid w:val="00DA38F5"/>
    <w:rsid w:val="00DA3D5F"/>
    <w:rsid w:val="00DA4570"/>
    <w:rsid w:val="00DA4EEF"/>
    <w:rsid w:val="00DA4FF8"/>
    <w:rsid w:val="00DA50BC"/>
    <w:rsid w:val="00DA5D29"/>
    <w:rsid w:val="00DA6AB0"/>
    <w:rsid w:val="00DA6C58"/>
    <w:rsid w:val="00DA7E05"/>
    <w:rsid w:val="00DB09AE"/>
    <w:rsid w:val="00DB1548"/>
    <w:rsid w:val="00DB2BE6"/>
    <w:rsid w:val="00DB37C5"/>
    <w:rsid w:val="00DB3E1F"/>
    <w:rsid w:val="00DB4DFC"/>
    <w:rsid w:val="00DB56FB"/>
    <w:rsid w:val="00DB593D"/>
    <w:rsid w:val="00DB74C3"/>
    <w:rsid w:val="00DC0250"/>
    <w:rsid w:val="00DC026C"/>
    <w:rsid w:val="00DC0A44"/>
    <w:rsid w:val="00DC0D65"/>
    <w:rsid w:val="00DC1694"/>
    <w:rsid w:val="00DC1E8F"/>
    <w:rsid w:val="00DC255E"/>
    <w:rsid w:val="00DC3236"/>
    <w:rsid w:val="00DC4125"/>
    <w:rsid w:val="00DC4B18"/>
    <w:rsid w:val="00DC512E"/>
    <w:rsid w:val="00DC5B6B"/>
    <w:rsid w:val="00DC5F54"/>
    <w:rsid w:val="00DC5F74"/>
    <w:rsid w:val="00DC6BAB"/>
    <w:rsid w:val="00DC6E1F"/>
    <w:rsid w:val="00DC7ACD"/>
    <w:rsid w:val="00DD008A"/>
    <w:rsid w:val="00DD0915"/>
    <w:rsid w:val="00DD1196"/>
    <w:rsid w:val="00DD13E1"/>
    <w:rsid w:val="00DD16D5"/>
    <w:rsid w:val="00DD23EC"/>
    <w:rsid w:val="00DD2F54"/>
    <w:rsid w:val="00DD31CD"/>
    <w:rsid w:val="00DD559C"/>
    <w:rsid w:val="00DD5AA9"/>
    <w:rsid w:val="00DD5BBA"/>
    <w:rsid w:val="00DD63E2"/>
    <w:rsid w:val="00DD68D7"/>
    <w:rsid w:val="00DD6979"/>
    <w:rsid w:val="00DD716D"/>
    <w:rsid w:val="00DE0184"/>
    <w:rsid w:val="00DE0D09"/>
    <w:rsid w:val="00DE18CF"/>
    <w:rsid w:val="00DE24F7"/>
    <w:rsid w:val="00DE27B5"/>
    <w:rsid w:val="00DE3648"/>
    <w:rsid w:val="00DE3D5A"/>
    <w:rsid w:val="00DE3E5E"/>
    <w:rsid w:val="00DE4F1B"/>
    <w:rsid w:val="00DE5AA7"/>
    <w:rsid w:val="00DE5B48"/>
    <w:rsid w:val="00DE63E0"/>
    <w:rsid w:val="00DF039B"/>
    <w:rsid w:val="00DF0A16"/>
    <w:rsid w:val="00DF0B06"/>
    <w:rsid w:val="00DF1220"/>
    <w:rsid w:val="00DF17EE"/>
    <w:rsid w:val="00DF1EC1"/>
    <w:rsid w:val="00DF2BE0"/>
    <w:rsid w:val="00DF393E"/>
    <w:rsid w:val="00DF4F91"/>
    <w:rsid w:val="00DF5E64"/>
    <w:rsid w:val="00DF5EDF"/>
    <w:rsid w:val="00DF71F7"/>
    <w:rsid w:val="00DF7583"/>
    <w:rsid w:val="00DF7F12"/>
    <w:rsid w:val="00E001B8"/>
    <w:rsid w:val="00E00ABF"/>
    <w:rsid w:val="00E0132A"/>
    <w:rsid w:val="00E01659"/>
    <w:rsid w:val="00E02CBD"/>
    <w:rsid w:val="00E034B1"/>
    <w:rsid w:val="00E03962"/>
    <w:rsid w:val="00E04326"/>
    <w:rsid w:val="00E059AC"/>
    <w:rsid w:val="00E05F64"/>
    <w:rsid w:val="00E0649C"/>
    <w:rsid w:val="00E06844"/>
    <w:rsid w:val="00E074F9"/>
    <w:rsid w:val="00E07717"/>
    <w:rsid w:val="00E07A92"/>
    <w:rsid w:val="00E07F93"/>
    <w:rsid w:val="00E10307"/>
    <w:rsid w:val="00E1053B"/>
    <w:rsid w:val="00E1185F"/>
    <w:rsid w:val="00E11D0A"/>
    <w:rsid w:val="00E126AF"/>
    <w:rsid w:val="00E12B74"/>
    <w:rsid w:val="00E12C17"/>
    <w:rsid w:val="00E13169"/>
    <w:rsid w:val="00E131D6"/>
    <w:rsid w:val="00E13D81"/>
    <w:rsid w:val="00E13F0F"/>
    <w:rsid w:val="00E141E1"/>
    <w:rsid w:val="00E144E7"/>
    <w:rsid w:val="00E147D7"/>
    <w:rsid w:val="00E14C26"/>
    <w:rsid w:val="00E17300"/>
    <w:rsid w:val="00E175F2"/>
    <w:rsid w:val="00E17668"/>
    <w:rsid w:val="00E17BD6"/>
    <w:rsid w:val="00E20C70"/>
    <w:rsid w:val="00E22091"/>
    <w:rsid w:val="00E2241E"/>
    <w:rsid w:val="00E226B3"/>
    <w:rsid w:val="00E22CE7"/>
    <w:rsid w:val="00E234F2"/>
    <w:rsid w:val="00E23CFD"/>
    <w:rsid w:val="00E2401E"/>
    <w:rsid w:val="00E2543B"/>
    <w:rsid w:val="00E25A45"/>
    <w:rsid w:val="00E25FE1"/>
    <w:rsid w:val="00E26918"/>
    <w:rsid w:val="00E26921"/>
    <w:rsid w:val="00E274B2"/>
    <w:rsid w:val="00E27C0B"/>
    <w:rsid w:val="00E30768"/>
    <w:rsid w:val="00E309B6"/>
    <w:rsid w:val="00E31A77"/>
    <w:rsid w:val="00E321E4"/>
    <w:rsid w:val="00E32C8B"/>
    <w:rsid w:val="00E34003"/>
    <w:rsid w:val="00E340D8"/>
    <w:rsid w:val="00E35746"/>
    <w:rsid w:val="00E35B7F"/>
    <w:rsid w:val="00E374B1"/>
    <w:rsid w:val="00E40406"/>
    <w:rsid w:val="00E40972"/>
    <w:rsid w:val="00E40A62"/>
    <w:rsid w:val="00E40EF8"/>
    <w:rsid w:val="00E40F8D"/>
    <w:rsid w:val="00E41FDD"/>
    <w:rsid w:val="00E441E1"/>
    <w:rsid w:val="00E44498"/>
    <w:rsid w:val="00E44769"/>
    <w:rsid w:val="00E4722A"/>
    <w:rsid w:val="00E47FEC"/>
    <w:rsid w:val="00E4B5C5"/>
    <w:rsid w:val="00E50166"/>
    <w:rsid w:val="00E505DE"/>
    <w:rsid w:val="00E50775"/>
    <w:rsid w:val="00E508B1"/>
    <w:rsid w:val="00E50F6C"/>
    <w:rsid w:val="00E510D7"/>
    <w:rsid w:val="00E51B4E"/>
    <w:rsid w:val="00E51D17"/>
    <w:rsid w:val="00E52D44"/>
    <w:rsid w:val="00E54234"/>
    <w:rsid w:val="00E5423A"/>
    <w:rsid w:val="00E5436F"/>
    <w:rsid w:val="00E5568A"/>
    <w:rsid w:val="00E55D5F"/>
    <w:rsid w:val="00E561B8"/>
    <w:rsid w:val="00E56455"/>
    <w:rsid w:val="00E56D1D"/>
    <w:rsid w:val="00E57543"/>
    <w:rsid w:val="00E577D3"/>
    <w:rsid w:val="00E5794F"/>
    <w:rsid w:val="00E57E34"/>
    <w:rsid w:val="00E602CE"/>
    <w:rsid w:val="00E637B1"/>
    <w:rsid w:val="00E6386C"/>
    <w:rsid w:val="00E642CE"/>
    <w:rsid w:val="00E646BD"/>
    <w:rsid w:val="00E65344"/>
    <w:rsid w:val="00E66787"/>
    <w:rsid w:val="00E667AA"/>
    <w:rsid w:val="00E6693C"/>
    <w:rsid w:val="00E67225"/>
    <w:rsid w:val="00E674F6"/>
    <w:rsid w:val="00E67F37"/>
    <w:rsid w:val="00E70583"/>
    <w:rsid w:val="00E70AD1"/>
    <w:rsid w:val="00E7100E"/>
    <w:rsid w:val="00E712BC"/>
    <w:rsid w:val="00E71401"/>
    <w:rsid w:val="00E71C35"/>
    <w:rsid w:val="00E7206B"/>
    <w:rsid w:val="00E72724"/>
    <w:rsid w:val="00E72E84"/>
    <w:rsid w:val="00E735E8"/>
    <w:rsid w:val="00E739DB"/>
    <w:rsid w:val="00E73BF8"/>
    <w:rsid w:val="00E73E6A"/>
    <w:rsid w:val="00E74882"/>
    <w:rsid w:val="00E74BC3"/>
    <w:rsid w:val="00E759DA"/>
    <w:rsid w:val="00E75A25"/>
    <w:rsid w:val="00E75BA5"/>
    <w:rsid w:val="00E7679D"/>
    <w:rsid w:val="00E76A09"/>
    <w:rsid w:val="00E80844"/>
    <w:rsid w:val="00E80A87"/>
    <w:rsid w:val="00E80EEC"/>
    <w:rsid w:val="00E81D55"/>
    <w:rsid w:val="00E82F0A"/>
    <w:rsid w:val="00E83AAE"/>
    <w:rsid w:val="00E846E3"/>
    <w:rsid w:val="00E84964"/>
    <w:rsid w:val="00E84B87"/>
    <w:rsid w:val="00E86476"/>
    <w:rsid w:val="00E864B9"/>
    <w:rsid w:val="00E86AFB"/>
    <w:rsid w:val="00E87EAD"/>
    <w:rsid w:val="00E902D5"/>
    <w:rsid w:val="00E90903"/>
    <w:rsid w:val="00E90919"/>
    <w:rsid w:val="00E91148"/>
    <w:rsid w:val="00E912E4"/>
    <w:rsid w:val="00E9275A"/>
    <w:rsid w:val="00E93277"/>
    <w:rsid w:val="00E950AD"/>
    <w:rsid w:val="00E96B01"/>
    <w:rsid w:val="00E97CDA"/>
    <w:rsid w:val="00EA02DB"/>
    <w:rsid w:val="00EA1DE0"/>
    <w:rsid w:val="00EA2615"/>
    <w:rsid w:val="00EA2F47"/>
    <w:rsid w:val="00EA39D8"/>
    <w:rsid w:val="00EA3B58"/>
    <w:rsid w:val="00EA3C75"/>
    <w:rsid w:val="00EA3D37"/>
    <w:rsid w:val="00EA3DD8"/>
    <w:rsid w:val="00EA4856"/>
    <w:rsid w:val="00EA5323"/>
    <w:rsid w:val="00EA5EFD"/>
    <w:rsid w:val="00EA6390"/>
    <w:rsid w:val="00EB071C"/>
    <w:rsid w:val="00EB1025"/>
    <w:rsid w:val="00EB17C1"/>
    <w:rsid w:val="00EB2790"/>
    <w:rsid w:val="00EB2A77"/>
    <w:rsid w:val="00EB2C07"/>
    <w:rsid w:val="00EB315E"/>
    <w:rsid w:val="00EB32CE"/>
    <w:rsid w:val="00EB369F"/>
    <w:rsid w:val="00EB3866"/>
    <w:rsid w:val="00EB3BE1"/>
    <w:rsid w:val="00EB3D5D"/>
    <w:rsid w:val="00EB5481"/>
    <w:rsid w:val="00EB550B"/>
    <w:rsid w:val="00EBD902"/>
    <w:rsid w:val="00EC0AB6"/>
    <w:rsid w:val="00EC0D07"/>
    <w:rsid w:val="00EC10A0"/>
    <w:rsid w:val="00EC141A"/>
    <w:rsid w:val="00EC18E4"/>
    <w:rsid w:val="00EC1FB9"/>
    <w:rsid w:val="00EC24FE"/>
    <w:rsid w:val="00EC2503"/>
    <w:rsid w:val="00EC29D2"/>
    <w:rsid w:val="00EC33F4"/>
    <w:rsid w:val="00EC352C"/>
    <w:rsid w:val="00EC3803"/>
    <w:rsid w:val="00EC5BFD"/>
    <w:rsid w:val="00EC66D0"/>
    <w:rsid w:val="00EC74CE"/>
    <w:rsid w:val="00EC774E"/>
    <w:rsid w:val="00EC78D7"/>
    <w:rsid w:val="00EC7B88"/>
    <w:rsid w:val="00EC7BF3"/>
    <w:rsid w:val="00EC7C76"/>
    <w:rsid w:val="00ED0109"/>
    <w:rsid w:val="00ED0164"/>
    <w:rsid w:val="00ED03AF"/>
    <w:rsid w:val="00ED1223"/>
    <w:rsid w:val="00ED1A68"/>
    <w:rsid w:val="00ED2277"/>
    <w:rsid w:val="00ED3CC0"/>
    <w:rsid w:val="00ED4D26"/>
    <w:rsid w:val="00ED639F"/>
    <w:rsid w:val="00ED6928"/>
    <w:rsid w:val="00ED6981"/>
    <w:rsid w:val="00EE0B51"/>
    <w:rsid w:val="00EE1DB9"/>
    <w:rsid w:val="00EE23F9"/>
    <w:rsid w:val="00EE27C6"/>
    <w:rsid w:val="00EE3057"/>
    <w:rsid w:val="00EE3BF8"/>
    <w:rsid w:val="00EE4EF2"/>
    <w:rsid w:val="00EE5AE7"/>
    <w:rsid w:val="00EE73BD"/>
    <w:rsid w:val="00EE76BE"/>
    <w:rsid w:val="00EE7E40"/>
    <w:rsid w:val="00EF1081"/>
    <w:rsid w:val="00EF2286"/>
    <w:rsid w:val="00EF237D"/>
    <w:rsid w:val="00EF239B"/>
    <w:rsid w:val="00EF29EE"/>
    <w:rsid w:val="00EF300E"/>
    <w:rsid w:val="00EF3FE6"/>
    <w:rsid w:val="00EF49C4"/>
    <w:rsid w:val="00EF555E"/>
    <w:rsid w:val="00EF5C68"/>
    <w:rsid w:val="00EF69CB"/>
    <w:rsid w:val="00EF73B6"/>
    <w:rsid w:val="00EF770B"/>
    <w:rsid w:val="00F008F5"/>
    <w:rsid w:val="00F01448"/>
    <w:rsid w:val="00F03654"/>
    <w:rsid w:val="00F04609"/>
    <w:rsid w:val="00F04991"/>
    <w:rsid w:val="00F04AAD"/>
    <w:rsid w:val="00F04C88"/>
    <w:rsid w:val="00F0506D"/>
    <w:rsid w:val="00F0585E"/>
    <w:rsid w:val="00F06323"/>
    <w:rsid w:val="00F06558"/>
    <w:rsid w:val="00F07445"/>
    <w:rsid w:val="00F07835"/>
    <w:rsid w:val="00F07F60"/>
    <w:rsid w:val="00F106C1"/>
    <w:rsid w:val="00F10911"/>
    <w:rsid w:val="00F10C2A"/>
    <w:rsid w:val="00F1175D"/>
    <w:rsid w:val="00F12995"/>
    <w:rsid w:val="00F138CD"/>
    <w:rsid w:val="00F13A04"/>
    <w:rsid w:val="00F13F49"/>
    <w:rsid w:val="00F147EA"/>
    <w:rsid w:val="00F1482B"/>
    <w:rsid w:val="00F14EF6"/>
    <w:rsid w:val="00F1536B"/>
    <w:rsid w:val="00F15376"/>
    <w:rsid w:val="00F155E9"/>
    <w:rsid w:val="00F170B5"/>
    <w:rsid w:val="00F176E3"/>
    <w:rsid w:val="00F177B7"/>
    <w:rsid w:val="00F17DB4"/>
    <w:rsid w:val="00F17F2E"/>
    <w:rsid w:val="00F2047F"/>
    <w:rsid w:val="00F2074D"/>
    <w:rsid w:val="00F238DD"/>
    <w:rsid w:val="00F23AD8"/>
    <w:rsid w:val="00F2473E"/>
    <w:rsid w:val="00F24BD7"/>
    <w:rsid w:val="00F26167"/>
    <w:rsid w:val="00F2710D"/>
    <w:rsid w:val="00F2DDDA"/>
    <w:rsid w:val="00F30331"/>
    <w:rsid w:val="00F30558"/>
    <w:rsid w:val="00F3092D"/>
    <w:rsid w:val="00F30B66"/>
    <w:rsid w:val="00F30C56"/>
    <w:rsid w:val="00F31922"/>
    <w:rsid w:val="00F31A3E"/>
    <w:rsid w:val="00F32A47"/>
    <w:rsid w:val="00F333D5"/>
    <w:rsid w:val="00F33C92"/>
    <w:rsid w:val="00F33FF8"/>
    <w:rsid w:val="00F34BA3"/>
    <w:rsid w:val="00F35B09"/>
    <w:rsid w:val="00F35FED"/>
    <w:rsid w:val="00F37615"/>
    <w:rsid w:val="00F377AF"/>
    <w:rsid w:val="00F4154C"/>
    <w:rsid w:val="00F41B63"/>
    <w:rsid w:val="00F42299"/>
    <w:rsid w:val="00F42813"/>
    <w:rsid w:val="00F437F1"/>
    <w:rsid w:val="00F43879"/>
    <w:rsid w:val="00F46D2E"/>
    <w:rsid w:val="00F47DF8"/>
    <w:rsid w:val="00F5041F"/>
    <w:rsid w:val="00F50E88"/>
    <w:rsid w:val="00F51288"/>
    <w:rsid w:val="00F512B1"/>
    <w:rsid w:val="00F51778"/>
    <w:rsid w:val="00F51E14"/>
    <w:rsid w:val="00F52240"/>
    <w:rsid w:val="00F52CC9"/>
    <w:rsid w:val="00F53909"/>
    <w:rsid w:val="00F53C92"/>
    <w:rsid w:val="00F53F20"/>
    <w:rsid w:val="00F54785"/>
    <w:rsid w:val="00F5486C"/>
    <w:rsid w:val="00F57D50"/>
    <w:rsid w:val="00F613F6"/>
    <w:rsid w:val="00F615D1"/>
    <w:rsid w:val="00F6285A"/>
    <w:rsid w:val="00F62EBE"/>
    <w:rsid w:val="00F63313"/>
    <w:rsid w:val="00F63D1E"/>
    <w:rsid w:val="00F63E8F"/>
    <w:rsid w:val="00F64F6D"/>
    <w:rsid w:val="00F66156"/>
    <w:rsid w:val="00F669B1"/>
    <w:rsid w:val="00F67163"/>
    <w:rsid w:val="00F67236"/>
    <w:rsid w:val="00F6724B"/>
    <w:rsid w:val="00F67B86"/>
    <w:rsid w:val="00F70CA6"/>
    <w:rsid w:val="00F7120D"/>
    <w:rsid w:val="00F714A6"/>
    <w:rsid w:val="00F72C71"/>
    <w:rsid w:val="00F731FC"/>
    <w:rsid w:val="00F73333"/>
    <w:rsid w:val="00F734E4"/>
    <w:rsid w:val="00F73D7D"/>
    <w:rsid w:val="00F74E2C"/>
    <w:rsid w:val="00F7501C"/>
    <w:rsid w:val="00F7508F"/>
    <w:rsid w:val="00F75D14"/>
    <w:rsid w:val="00F76121"/>
    <w:rsid w:val="00F765D6"/>
    <w:rsid w:val="00F768C7"/>
    <w:rsid w:val="00F80186"/>
    <w:rsid w:val="00F81221"/>
    <w:rsid w:val="00F81C9B"/>
    <w:rsid w:val="00F82275"/>
    <w:rsid w:val="00F83F0A"/>
    <w:rsid w:val="00F8486C"/>
    <w:rsid w:val="00F850BE"/>
    <w:rsid w:val="00F85614"/>
    <w:rsid w:val="00F86B62"/>
    <w:rsid w:val="00F870B1"/>
    <w:rsid w:val="00F87EBC"/>
    <w:rsid w:val="00F91D26"/>
    <w:rsid w:val="00F922DA"/>
    <w:rsid w:val="00F92744"/>
    <w:rsid w:val="00F92F4B"/>
    <w:rsid w:val="00F94668"/>
    <w:rsid w:val="00F94D82"/>
    <w:rsid w:val="00F95140"/>
    <w:rsid w:val="00F9530F"/>
    <w:rsid w:val="00F95C3B"/>
    <w:rsid w:val="00F96647"/>
    <w:rsid w:val="00F96738"/>
    <w:rsid w:val="00F96B71"/>
    <w:rsid w:val="00F96DB1"/>
    <w:rsid w:val="00F97343"/>
    <w:rsid w:val="00F97483"/>
    <w:rsid w:val="00F97B71"/>
    <w:rsid w:val="00F97CF6"/>
    <w:rsid w:val="00FA068E"/>
    <w:rsid w:val="00FA1D09"/>
    <w:rsid w:val="00FA365D"/>
    <w:rsid w:val="00FA3CBB"/>
    <w:rsid w:val="00FA42BB"/>
    <w:rsid w:val="00FA4975"/>
    <w:rsid w:val="00FA5C2D"/>
    <w:rsid w:val="00FA6958"/>
    <w:rsid w:val="00FA7C67"/>
    <w:rsid w:val="00FB0034"/>
    <w:rsid w:val="00FB03A9"/>
    <w:rsid w:val="00FB0943"/>
    <w:rsid w:val="00FB0977"/>
    <w:rsid w:val="00FB0BBA"/>
    <w:rsid w:val="00FB113C"/>
    <w:rsid w:val="00FB243F"/>
    <w:rsid w:val="00FB25C0"/>
    <w:rsid w:val="00FB2D1F"/>
    <w:rsid w:val="00FB3E93"/>
    <w:rsid w:val="00FB446E"/>
    <w:rsid w:val="00FB56EC"/>
    <w:rsid w:val="00FB5879"/>
    <w:rsid w:val="00FB59F9"/>
    <w:rsid w:val="00FB5C2A"/>
    <w:rsid w:val="00FB6BE3"/>
    <w:rsid w:val="00FB70FE"/>
    <w:rsid w:val="00FB7A8F"/>
    <w:rsid w:val="00FB7AB5"/>
    <w:rsid w:val="00FC09C9"/>
    <w:rsid w:val="00FC0AE4"/>
    <w:rsid w:val="00FC4592"/>
    <w:rsid w:val="00FC4AC7"/>
    <w:rsid w:val="00FC53AF"/>
    <w:rsid w:val="00FC68B5"/>
    <w:rsid w:val="00FC736B"/>
    <w:rsid w:val="00FD0B5F"/>
    <w:rsid w:val="00FD0E9D"/>
    <w:rsid w:val="00FD0FBF"/>
    <w:rsid w:val="00FD154B"/>
    <w:rsid w:val="00FD1E6B"/>
    <w:rsid w:val="00FD2EE6"/>
    <w:rsid w:val="00FD3730"/>
    <w:rsid w:val="00FD380F"/>
    <w:rsid w:val="00FD4F36"/>
    <w:rsid w:val="00FD54B6"/>
    <w:rsid w:val="00FD5BFC"/>
    <w:rsid w:val="00FD64C2"/>
    <w:rsid w:val="00FD711D"/>
    <w:rsid w:val="00FD739C"/>
    <w:rsid w:val="00FD7842"/>
    <w:rsid w:val="00FE080C"/>
    <w:rsid w:val="00FE0EBD"/>
    <w:rsid w:val="00FE2559"/>
    <w:rsid w:val="00FE495A"/>
    <w:rsid w:val="00FE4BD5"/>
    <w:rsid w:val="00FE4E00"/>
    <w:rsid w:val="00FE4FE9"/>
    <w:rsid w:val="00FE5E29"/>
    <w:rsid w:val="00FE78DC"/>
    <w:rsid w:val="00FF00A4"/>
    <w:rsid w:val="00FF0D9E"/>
    <w:rsid w:val="00FF1536"/>
    <w:rsid w:val="00FF25DC"/>
    <w:rsid w:val="00FF3F03"/>
    <w:rsid w:val="00FF4B60"/>
    <w:rsid w:val="00FF558C"/>
    <w:rsid w:val="00FF570C"/>
    <w:rsid w:val="00FF5746"/>
    <w:rsid w:val="00FF58D4"/>
    <w:rsid w:val="00FF6669"/>
    <w:rsid w:val="00FF6EC0"/>
    <w:rsid w:val="00FF7386"/>
    <w:rsid w:val="00FF7D1C"/>
    <w:rsid w:val="0123C3FE"/>
    <w:rsid w:val="01241969"/>
    <w:rsid w:val="01309D20"/>
    <w:rsid w:val="0150480D"/>
    <w:rsid w:val="01570FD8"/>
    <w:rsid w:val="0197E797"/>
    <w:rsid w:val="01B33EC4"/>
    <w:rsid w:val="01DAA2B5"/>
    <w:rsid w:val="01ED3DA5"/>
    <w:rsid w:val="020BB0C9"/>
    <w:rsid w:val="024738A9"/>
    <w:rsid w:val="0248CC40"/>
    <w:rsid w:val="024FC4C7"/>
    <w:rsid w:val="025D8659"/>
    <w:rsid w:val="02729C19"/>
    <w:rsid w:val="0282EA81"/>
    <w:rsid w:val="028CD5B2"/>
    <w:rsid w:val="0296007F"/>
    <w:rsid w:val="02C64DD9"/>
    <w:rsid w:val="02CA8B3C"/>
    <w:rsid w:val="02D67AC6"/>
    <w:rsid w:val="02E81DF8"/>
    <w:rsid w:val="02EEE170"/>
    <w:rsid w:val="0301004C"/>
    <w:rsid w:val="0332DC40"/>
    <w:rsid w:val="0337A457"/>
    <w:rsid w:val="033EC457"/>
    <w:rsid w:val="03445ED9"/>
    <w:rsid w:val="034F6364"/>
    <w:rsid w:val="03513A4B"/>
    <w:rsid w:val="035383EB"/>
    <w:rsid w:val="035D2616"/>
    <w:rsid w:val="0363B748"/>
    <w:rsid w:val="038343B1"/>
    <w:rsid w:val="03851A39"/>
    <w:rsid w:val="0389067D"/>
    <w:rsid w:val="038A5321"/>
    <w:rsid w:val="038D493D"/>
    <w:rsid w:val="03BA1C85"/>
    <w:rsid w:val="03F6665A"/>
    <w:rsid w:val="04086B2D"/>
    <w:rsid w:val="041EBAE2"/>
    <w:rsid w:val="0443D8CF"/>
    <w:rsid w:val="044635B4"/>
    <w:rsid w:val="0454C341"/>
    <w:rsid w:val="0490D852"/>
    <w:rsid w:val="04C9ED16"/>
    <w:rsid w:val="04DA8CA5"/>
    <w:rsid w:val="04DFA394"/>
    <w:rsid w:val="04F9626E"/>
    <w:rsid w:val="0503E7E1"/>
    <w:rsid w:val="051447BB"/>
    <w:rsid w:val="05246026"/>
    <w:rsid w:val="0530E6A4"/>
    <w:rsid w:val="055470B7"/>
    <w:rsid w:val="05989424"/>
    <w:rsid w:val="05AB6DDC"/>
    <w:rsid w:val="05AB8642"/>
    <w:rsid w:val="05B1608A"/>
    <w:rsid w:val="05B985EF"/>
    <w:rsid w:val="05BAC231"/>
    <w:rsid w:val="05BF5676"/>
    <w:rsid w:val="05D5447A"/>
    <w:rsid w:val="05DAB440"/>
    <w:rsid w:val="05E0868E"/>
    <w:rsid w:val="05FA17C6"/>
    <w:rsid w:val="061F2F21"/>
    <w:rsid w:val="063BC608"/>
    <w:rsid w:val="06588E0D"/>
    <w:rsid w:val="065CC173"/>
    <w:rsid w:val="06670758"/>
    <w:rsid w:val="067DB0E3"/>
    <w:rsid w:val="06822C53"/>
    <w:rsid w:val="068355E8"/>
    <w:rsid w:val="06876607"/>
    <w:rsid w:val="069715DD"/>
    <w:rsid w:val="06C24461"/>
    <w:rsid w:val="06C9EB06"/>
    <w:rsid w:val="06CA2237"/>
    <w:rsid w:val="06CC0D3C"/>
    <w:rsid w:val="06E5BFBF"/>
    <w:rsid w:val="06E607C0"/>
    <w:rsid w:val="0702DA9A"/>
    <w:rsid w:val="070713CF"/>
    <w:rsid w:val="0709524F"/>
    <w:rsid w:val="070A19D7"/>
    <w:rsid w:val="0722F363"/>
    <w:rsid w:val="072544B2"/>
    <w:rsid w:val="0730A480"/>
    <w:rsid w:val="07325D3A"/>
    <w:rsid w:val="073DDB64"/>
    <w:rsid w:val="0749E2F9"/>
    <w:rsid w:val="074A1280"/>
    <w:rsid w:val="0777FECF"/>
    <w:rsid w:val="077D7752"/>
    <w:rsid w:val="07961ECB"/>
    <w:rsid w:val="07B14FF1"/>
    <w:rsid w:val="07BB267D"/>
    <w:rsid w:val="07C34D3E"/>
    <w:rsid w:val="07CC088A"/>
    <w:rsid w:val="07CC777F"/>
    <w:rsid w:val="07DE724A"/>
    <w:rsid w:val="07E06A88"/>
    <w:rsid w:val="080B71E7"/>
    <w:rsid w:val="08293DE3"/>
    <w:rsid w:val="082967DB"/>
    <w:rsid w:val="082A6810"/>
    <w:rsid w:val="0837AE55"/>
    <w:rsid w:val="0840A519"/>
    <w:rsid w:val="084B51A4"/>
    <w:rsid w:val="08586416"/>
    <w:rsid w:val="086412A0"/>
    <w:rsid w:val="087DCAFF"/>
    <w:rsid w:val="088E88A6"/>
    <w:rsid w:val="0890C90E"/>
    <w:rsid w:val="089104A2"/>
    <w:rsid w:val="0898EFB7"/>
    <w:rsid w:val="08A5466C"/>
    <w:rsid w:val="08A58852"/>
    <w:rsid w:val="08B6D739"/>
    <w:rsid w:val="08C4CDF9"/>
    <w:rsid w:val="08C9CF00"/>
    <w:rsid w:val="0908237F"/>
    <w:rsid w:val="0931FBE4"/>
    <w:rsid w:val="0940F134"/>
    <w:rsid w:val="0956BF5D"/>
    <w:rsid w:val="095A0261"/>
    <w:rsid w:val="096929FA"/>
    <w:rsid w:val="097203AC"/>
    <w:rsid w:val="097B585C"/>
    <w:rsid w:val="0981A580"/>
    <w:rsid w:val="0982AD24"/>
    <w:rsid w:val="09941AF4"/>
    <w:rsid w:val="0998950C"/>
    <w:rsid w:val="099CD0EF"/>
    <w:rsid w:val="09A0BCFE"/>
    <w:rsid w:val="09B41C69"/>
    <w:rsid w:val="09B42F3B"/>
    <w:rsid w:val="09B8C003"/>
    <w:rsid w:val="09B906E9"/>
    <w:rsid w:val="09C82CDC"/>
    <w:rsid w:val="09D9010A"/>
    <w:rsid w:val="09E075C0"/>
    <w:rsid w:val="09EE0E54"/>
    <w:rsid w:val="09FD1E1C"/>
    <w:rsid w:val="0A049F9C"/>
    <w:rsid w:val="0A121161"/>
    <w:rsid w:val="0A25CF57"/>
    <w:rsid w:val="0A29A747"/>
    <w:rsid w:val="0A33D0EF"/>
    <w:rsid w:val="0A379800"/>
    <w:rsid w:val="0A3FF6F2"/>
    <w:rsid w:val="0A6FE054"/>
    <w:rsid w:val="0A74D409"/>
    <w:rsid w:val="0A8117AD"/>
    <w:rsid w:val="0A8196F3"/>
    <w:rsid w:val="0A878C28"/>
    <w:rsid w:val="0A9B6450"/>
    <w:rsid w:val="0AA2BCDA"/>
    <w:rsid w:val="0AA5B232"/>
    <w:rsid w:val="0AA67568"/>
    <w:rsid w:val="0AAE4705"/>
    <w:rsid w:val="0ABBF607"/>
    <w:rsid w:val="0AC16E4E"/>
    <w:rsid w:val="0AC3FAEF"/>
    <w:rsid w:val="0AC752AE"/>
    <w:rsid w:val="0AC7CDD1"/>
    <w:rsid w:val="0AC91D2D"/>
    <w:rsid w:val="0AC97703"/>
    <w:rsid w:val="0AD46CA4"/>
    <w:rsid w:val="0AD6DD6F"/>
    <w:rsid w:val="0AD96D4F"/>
    <w:rsid w:val="0ADBE117"/>
    <w:rsid w:val="0AEE4D98"/>
    <w:rsid w:val="0AF69339"/>
    <w:rsid w:val="0B25724A"/>
    <w:rsid w:val="0B3EE132"/>
    <w:rsid w:val="0B3FDDCD"/>
    <w:rsid w:val="0B441FDB"/>
    <w:rsid w:val="0B4BE669"/>
    <w:rsid w:val="0B4E88EE"/>
    <w:rsid w:val="0B4FB79B"/>
    <w:rsid w:val="0B5EE416"/>
    <w:rsid w:val="0B682BDA"/>
    <w:rsid w:val="0B7CE099"/>
    <w:rsid w:val="0B8E5596"/>
    <w:rsid w:val="0B8F62D2"/>
    <w:rsid w:val="0B922445"/>
    <w:rsid w:val="0BA144C7"/>
    <w:rsid w:val="0BA6AE32"/>
    <w:rsid w:val="0BAA0156"/>
    <w:rsid w:val="0BB0AEFE"/>
    <w:rsid w:val="0BC0E301"/>
    <w:rsid w:val="0BC7775C"/>
    <w:rsid w:val="0BF4F634"/>
    <w:rsid w:val="0BF711E6"/>
    <w:rsid w:val="0C0CD4F4"/>
    <w:rsid w:val="0C0F9996"/>
    <w:rsid w:val="0C20A817"/>
    <w:rsid w:val="0C22FD61"/>
    <w:rsid w:val="0C3285F9"/>
    <w:rsid w:val="0C336A3C"/>
    <w:rsid w:val="0C350F34"/>
    <w:rsid w:val="0C4A1766"/>
    <w:rsid w:val="0C5966F5"/>
    <w:rsid w:val="0C6D94C6"/>
    <w:rsid w:val="0C70A2DF"/>
    <w:rsid w:val="0C9197D3"/>
    <w:rsid w:val="0C9A9F3E"/>
    <w:rsid w:val="0CA3ADC3"/>
    <w:rsid w:val="0CAAA4E0"/>
    <w:rsid w:val="0CB28FD2"/>
    <w:rsid w:val="0CB39654"/>
    <w:rsid w:val="0CB92470"/>
    <w:rsid w:val="0CBA7A9E"/>
    <w:rsid w:val="0CBD0E4D"/>
    <w:rsid w:val="0CBEF6C0"/>
    <w:rsid w:val="0CDECCDF"/>
    <w:rsid w:val="0CF361B5"/>
    <w:rsid w:val="0D0ED299"/>
    <w:rsid w:val="0D142FA3"/>
    <w:rsid w:val="0D209CA0"/>
    <w:rsid w:val="0D2198BF"/>
    <w:rsid w:val="0D314A9B"/>
    <w:rsid w:val="0D3AD64C"/>
    <w:rsid w:val="0D478D4C"/>
    <w:rsid w:val="0D530B09"/>
    <w:rsid w:val="0D594ECB"/>
    <w:rsid w:val="0D654FB2"/>
    <w:rsid w:val="0D66600D"/>
    <w:rsid w:val="0D70DA19"/>
    <w:rsid w:val="0D79855A"/>
    <w:rsid w:val="0D7CFA47"/>
    <w:rsid w:val="0D8656E5"/>
    <w:rsid w:val="0D9053D8"/>
    <w:rsid w:val="0D91E52D"/>
    <w:rsid w:val="0D9B0397"/>
    <w:rsid w:val="0DA89ABD"/>
    <w:rsid w:val="0DB028D9"/>
    <w:rsid w:val="0DBDD1A3"/>
    <w:rsid w:val="0DBFD694"/>
    <w:rsid w:val="0DC75CE3"/>
    <w:rsid w:val="0DF0632B"/>
    <w:rsid w:val="0DF89155"/>
    <w:rsid w:val="0DF9C045"/>
    <w:rsid w:val="0E024099"/>
    <w:rsid w:val="0E1FD37A"/>
    <w:rsid w:val="0E273261"/>
    <w:rsid w:val="0E2CD72B"/>
    <w:rsid w:val="0E3D3AD2"/>
    <w:rsid w:val="0E4338AD"/>
    <w:rsid w:val="0E4FC24A"/>
    <w:rsid w:val="0E57AF35"/>
    <w:rsid w:val="0E5BE494"/>
    <w:rsid w:val="0E68775D"/>
    <w:rsid w:val="0E6B95F5"/>
    <w:rsid w:val="0EB799B3"/>
    <w:rsid w:val="0ECA92F6"/>
    <w:rsid w:val="0ECE6EC8"/>
    <w:rsid w:val="0ED4FE67"/>
    <w:rsid w:val="0EF012EE"/>
    <w:rsid w:val="0EF53419"/>
    <w:rsid w:val="0EFF1AFF"/>
    <w:rsid w:val="0F002094"/>
    <w:rsid w:val="0F118F55"/>
    <w:rsid w:val="0F13C3E3"/>
    <w:rsid w:val="0F1B0409"/>
    <w:rsid w:val="0F31B632"/>
    <w:rsid w:val="0F4428E7"/>
    <w:rsid w:val="0F5302CB"/>
    <w:rsid w:val="0F6B4A36"/>
    <w:rsid w:val="0F79748F"/>
    <w:rsid w:val="0F7AED9A"/>
    <w:rsid w:val="0F7F4978"/>
    <w:rsid w:val="0FA56C76"/>
    <w:rsid w:val="0FA65B43"/>
    <w:rsid w:val="0FB87C2C"/>
    <w:rsid w:val="0FBDDDFB"/>
    <w:rsid w:val="0FCB8E98"/>
    <w:rsid w:val="0FE0C642"/>
    <w:rsid w:val="0FE2132A"/>
    <w:rsid w:val="0FEB499C"/>
    <w:rsid w:val="0FEE270D"/>
    <w:rsid w:val="0FF11CE3"/>
    <w:rsid w:val="0FF41AA3"/>
    <w:rsid w:val="100D9580"/>
    <w:rsid w:val="10186F57"/>
    <w:rsid w:val="1025D51A"/>
    <w:rsid w:val="1026635D"/>
    <w:rsid w:val="103617EF"/>
    <w:rsid w:val="103707B7"/>
    <w:rsid w:val="10473461"/>
    <w:rsid w:val="105D571C"/>
    <w:rsid w:val="1066F1F0"/>
    <w:rsid w:val="106C65E6"/>
    <w:rsid w:val="106E2608"/>
    <w:rsid w:val="10A09948"/>
    <w:rsid w:val="10B9D45A"/>
    <w:rsid w:val="10C7C082"/>
    <w:rsid w:val="10C7DDBC"/>
    <w:rsid w:val="10CA3A90"/>
    <w:rsid w:val="10D4CABA"/>
    <w:rsid w:val="10E798E1"/>
    <w:rsid w:val="10E82D57"/>
    <w:rsid w:val="10F17613"/>
    <w:rsid w:val="10F46236"/>
    <w:rsid w:val="10FE8F6D"/>
    <w:rsid w:val="1104A0EE"/>
    <w:rsid w:val="110C9977"/>
    <w:rsid w:val="1117DE9B"/>
    <w:rsid w:val="111C9087"/>
    <w:rsid w:val="113D5439"/>
    <w:rsid w:val="11413CD7"/>
    <w:rsid w:val="1155AE8A"/>
    <w:rsid w:val="11646C30"/>
    <w:rsid w:val="116703EF"/>
    <w:rsid w:val="11A1CA1B"/>
    <w:rsid w:val="11A329C1"/>
    <w:rsid w:val="11AEC54B"/>
    <w:rsid w:val="11B18BC4"/>
    <w:rsid w:val="11B4310C"/>
    <w:rsid w:val="11C7EB9D"/>
    <w:rsid w:val="11D0A1DC"/>
    <w:rsid w:val="11D34606"/>
    <w:rsid w:val="11E24C87"/>
    <w:rsid w:val="11E94886"/>
    <w:rsid w:val="120F5305"/>
    <w:rsid w:val="12164608"/>
    <w:rsid w:val="122385EC"/>
    <w:rsid w:val="1229588A"/>
    <w:rsid w:val="1235FBE9"/>
    <w:rsid w:val="123AB3F4"/>
    <w:rsid w:val="12449122"/>
    <w:rsid w:val="1252A4CB"/>
    <w:rsid w:val="12558443"/>
    <w:rsid w:val="12559A23"/>
    <w:rsid w:val="12687544"/>
    <w:rsid w:val="126B7D6E"/>
    <w:rsid w:val="1271274A"/>
    <w:rsid w:val="1278C72A"/>
    <w:rsid w:val="1278ED48"/>
    <w:rsid w:val="127AC007"/>
    <w:rsid w:val="128D8E75"/>
    <w:rsid w:val="128E936D"/>
    <w:rsid w:val="12BA770A"/>
    <w:rsid w:val="12CD0895"/>
    <w:rsid w:val="12E02A11"/>
    <w:rsid w:val="12E3A2C7"/>
    <w:rsid w:val="12EB3831"/>
    <w:rsid w:val="12EE8E1E"/>
    <w:rsid w:val="12FD868B"/>
    <w:rsid w:val="131813CB"/>
    <w:rsid w:val="1320E18C"/>
    <w:rsid w:val="1339C02B"/>
    <w:rsid w:val="1343F6C9"/>
    <w:rsid w:val="135E1C10"/>
    <w:rsid w:val="136031E8"/>
    <w:rsid w:val="13657C5B"/>
    <w:rsid w:val="13844C40"/>
    <w:rsid w:val="1391029D"/>
    <w:rsid w:val="13B2ADE1"/>
    <w:rsid w:val="13B9EFC6"/>
    <w:rsid w:val="13C1C81B"/>
    <w:rsid w:val="13C8A37D"/>
    <w:rsid w:val="13CAF9BB"/>
    <w:rsid w:val="13EBF741"/>
    <w:rsid w:val="140D31FB"/>
    <w:rsid w:val="142525A1"/>
    <w:rsid w:val="143D51DF"/>
    <w:rsid w:val="1448A301"/>
    <w:rsid w:val="146322AC"/>
    <w:rsid w:val="146848A6"/>
    <w:rsid w:val="146F7904"/>
    <w:rsid w:val="147F2794"/>
    <w:rsid w:val="1493E809"/>
    <w:rsid w:val="14B5825B"/>
    <w:rsid w:val="14BE0AD6"/>
    <w:rsid w:val="14D9DB5A"/>
    <w:rsid w:val="14E19E6A"/>
    <w:rsid w:val="14E7A044"/>
    <w:rsid w:val="1508BAFF"/>
    <w:rsid w:val="150E5172"/>
    <w:rsid w:val="1517CF8C"/>
    <w:rsid w:val="151A3B65"/>
    <w:rsid w:val="152DD51B"/>
    <w:rsid w:val="1541851D"/>
    <w:rsid w:val="1548F05B"/>
    <w:rsid w:val="15569D9E"/>
    <w:rsid w:val="1588CCF1"/>
    <w:rsid w:val="15928064"/>
    <w:rsid w:val="15C73BE1"/>
    <w:rsid w:val="15CDB17B"/>
    <w:rsid w:val="15D6CCF6"/>
    <w:rsid w:val="15E78768"/>
    <w:rsid w:val="15E8E9CA"/>
    <w:rsid w:val="15F2AD89"/>
    <w:rsid w:val="1614009A"/>
    <w:rsid w:val="16189421"/>
    <w:rsid w:val="162856E5"/>
    <w:rsid w:val="16291A97"/>
    <w:rsid w:val="16297E12"/>
    <w:rsid w:val="162AA03E"/>
    <w:rsid w:val="163507F7"/>
    <w:rsid w:val="16370543"/>
    <w:rsid w:val="164C3629"/>
    <w:rsid w:val="165152BC"/>
    <w:rsid w:val="16594183"/>
    <w:rsid w:val="1670AB01"/>
    <w:rsid w:val="168000BE"/>
    <w:rsid w:val="1698FEE0"/>
    <w:rsid w:val="16A71FDB"/>
    <w:rsid w:val="16B45788"/>
    <w:rsid w:val="16B9AF21"/>
    <w:rsid w:val="16C3861B"/>
    <w:rsid w:val="16C5B38F"/>
    <w:rsid w:val="16DC162D"/>
    <w:rsid w:val="16DD9D7F"/>
    <w:rsid w:val="16E08787"/>
    <w:rsid w:val="16E8883B"/>
    <w:rsid w:val="16EE0466"/>
    <w:rsid w:val="16FCECFA"/>
    <w:rsid w:val="170434C1"/>
    <w:rsid w:val="1708D579"/>
    <w:rsid w:val="17282392"/>
    <w:rsid w:val="1730A817"/>
    <w:rsid w:val="1737C230"/>
    <w:rsid w:val="1756BE06"/>
    <w:rsid w:val="1763FAF7"/>
    <w:rsid w:val="17736D97"/>
    <w:rsid w:val="1783A871"/>
    <w:rsid w:val="1784AFC9"/>
    <w:rsid w:val="179193E3"/>
    <w:rsid w:val="1793F006"/>
    <w:rsid w:val="179A9E99"/>
    <w:rsid w:val="17AA80D9"/>
    <w:rsid w:val="17AD372A"/>
    <w:rsid w:val="17BA32A2"/>
    <w:rsid w:val="17D44B77"/>
    <w:rsid w:val="17E03314"/>
    <w:rsid w:val="17E1F107"/>
    <w:rsid w:val="17E6BCD7"/>
    <w:rsid w:val="17FFF18B"/>
    <w:rsid w:val="1808F12A"/>
    <w:rsid w:val="180F6D70"/>
    <w:rsid w:val="181159CE"/>
    <w:rsid w:val="18160EB0"/>
    <w:rsid w:val="18257806"/>
    <w:rsid w:val="182A7A0E"/>
    <w:rsid w:val="182AD81C"/>
    <w:rsid w:val="18312D31"/>
    <w:rsid w:val="1842F03C"/>
    <w:rsid w:val="1848F6DA"/>
    <w:rsid w:val="184FFD24"/>
    <w:rsid w:val="1857B4C7"/>
    <w:rsid w:val="185D8EA8"/>
    <w:rsid w:val="18628027"/>
    <w:rsid w:val="18712F22"/>
    <w:rsid w:val="1887B45A"/>
    <w:rsid w:val="188FC6D9"/>
    <w:rsid w:val="18970A64"/>
    <w:rsid w:val="18B39FD5"/>
    <w:rsid w:val="18BEE582"/>
    <w:rsid w:val="18EA4FF9"/>
    <w:rsid w:val="18EE7F2A"/>
    <w:rsid w:val="18F84805"/>
    <w:rsid w:val="18FD2C66"/>
    <w:rsid w:val="19169A66"/>
    <w:rsid w:val="191DC67C"/>
    <w:rsid w:val="19267722"/>
    <w:rsid w:val="192F39A3"/>
    <w:rsid w:val="193ED28B"/>
    <w:rsid w:val="1943FE43"/>
    <w:rsid w:val="19530000"/>
    <w:rsid w:val="19605F8B"/>
    <w:rsid w:val="196709B5"/>
    <w:rsid w:val="19868723"/>
    <w:rsid w:val="198B67FC"/>
    <w:rsid w:val="198E0E13"/>
    <w:rsid w:val="19A11FBC"/>
    <w:rsid w:val="19AAD0E6"/>
    <w:rsid w:val="19B9D525"/>
    <w:rsid w:val="19C29016"/>
    <w:rsid w:val="19DAD1E0"/>
    <w:rsid w:val="19E2EA65"/>
    <w:rsid w:val="1A0238E5"/>
    <w:rsid w:val="1A2A0EC1"/>
    <w:rsid w:val="1A37740A"/>
    <w:rsid w:val="1A3A109D"/>
    <w:rsid w:val="1A41D71C"/>
    <w:rsid w:val="1A4B74DF"/>
    <w:rsid w:val="1AA52945"/>
    <w:rsid w:val="1AADAA18"/>
    <w:rsid w:val="1AC2EDA6"/>
    <w:rsid w:val="1ACF13A9"/>
    <w:rsid w:val="1AE6C730"/>
    <w:rsid w:val="1AEEDAF9"/>
    <w:rsid w:val="1AF61246"/>
    <w:rsid w:val="1AFA04DD"/>
    <w:rsid w:val="1B1A7A38"/>
    <w:rsid w:val="1B1B0654"/>
    <w:rsid w:val="1B21364B"/>
    <w:rsid w:val="1B431640"/>
    <w:rsid w:val="1B55E4AE"/>
    <w:rsid w:val="1B610C79"/>
    <w:rsid w:val="1B65AAF2"/>
    <w:rsid w:val="1B66EDAF"/>
    <w:rsid w:val="1B7357D9"/>
    <w:rsid w:val="1B8202FA"/>
    <w:rsid w:val="1B8331A7"/>
    <w:rsid w:val="1B86C9C0"/>
    <w:rsid w:val="1B885BE6"/>
    <w:rsid w:val="1B9B9A96"/>
    <w:rsid w:val="1B9E8FEE"/>
    <w:rsid w:val="1BA1E8AF"/>
    <w:rsid w:val="1BA38D7C"/>
    <w:rsid w:val="1BAE75D8"/>
    <w:rsid w:val="1BBD09F0"/>
    <w:rsid w:val="1BC12EF5"/>
    <w:rsid w:val="1BC1CFA2"/>
    <w:rsid w:val="1BC1ECCD"/>
    <w:rsid w:val="1BC3B5D2"/>
    <w:rsid w:val="1C20A62E"/>
    <w:rsid w:val="1C3D3227"/>
    <w:rsid w:val="1C41BB16"/>
    <w:rsid w:val="1C4EF11E"/>
    <w:rsid w:val="1C5DD516"/>
    <w:rsid w:val="1C6EEB0B"/>
    <w:rsid w:val="1C755B2B"/>
    <w:rsid w:val="1C7B92B9"/>
    <w:rsid w:val="1C7EECFB"/>
    <w:rsid w:val="1C98626E"/>
    <w:rsid w:val="1C9E3B7B"/>
    <w:rsid w:val="1CC32CCF"/>
    <w:rsid w:val="1CC42015"/>
    <w:rsid w:val="1CCCEFB5"/>
    <w:rsid w:val="1CD31AAD"/>
    <w:rsid w:val="1CD3BF1B"/>
    <w:rsid w:val="1CEA22D6"/>
    <w:rsid w:val="1CF49F17"/>
    <w:rsid w:val="1CF712DF"/>
    <w:rsid w:val="1D0057F6"/>
    <w:rsid w:val="1D02BE10"/>
    <w:rsid w:val="1D174BC2"/>
    <w:rsid w:val="1D1F0208"/>
    <w:rsid w:val="1D24F698"/>
    <w:rsid w:val="1D389EBB"/>
    <w:rsid w:val="1D3FFCDD"/>
    <w:rsid w:val="1D4634D9"/>
    <w:rsid w:val="1D48ECC8"/>
    <w:rsid w:val="1D565F64"/>
    <w:rsid w:val="1D700912"/>
    <w:rsid w:val="1D701D3B"/>
    <w:rsid w:val="1D9477B6"/>
    <w:rsid w:val="1D9A8CC6"/>
    <w:rsid w:val="1D9B94DD"/>
    <w:rsid w:val="1D9C9970"/>
    <w:rsid w:val="1DC59266"/>
    <w:rsid w:val="1DCB0BC8"/>
    <w:rsid w:val="1DCD9FE4"/>
    <w:rsid w:val="1DD11ED6"/>
    <w:rsid w:val="1DD5A6CA"/>
    <w:rsid w:val="1DDC14C9"/>
    <w:rsid w:val="1DE33E03"/>
    <w:rsid w:val="1DEB2D27"/>
    <w:rsid w:val="1E0EBFAE"/>
    <w:rsid w:val="1E183F7B"/>
    <w:rsid w:val="1E20A02B"/>
    <w:rsid w:val="1E2DDC61"/>
    <w:rsid w:val="1E304D13"/>
    <w:rsid w:val="1E474AA4"/>
    <w:rsid w:val="1E5328A6"/>
    <w:rsid w:val="1E84B512"/>
    <w:rsid w:val="1E94A8AD"/>
    <w:rsid w:val="1E99C21E"/>
    <w:rsid w:val="1F067EB9"/>
    <w:rsid w:val="1F2C2F62"/>
    <w:rsid w:val="1F2C383B"/>
    <w:rsid w:val="1F2D87EE"/>
    <w:rsid w:val="1F304817"/>
    <w:rsid w:val="1F574817"/>
    <w:rsid w:val="1F618C07"/>
    <w:rsid w:val="1F6AFF33"/>
    <w:rsid w:val="1FA72B81"/>
    <w:rsid w:val="1FB2C384"/>
    <w:rsid w:val="1FC067EE"/>
    <w:rsid w:val="1FC8C945"/>
    <w:rsid w:val="1FCFC30A"/>
    <w:rsid w:val="1FD14EEE"/>
    <w:rsid w:val="1FD39D1E"/>
    <w:rsid w:val="1FDB085C"/>
    <w:rsid w:val="1FDB6E2E"/>
    <w:rsid w:val="2013ED15"/>
    <w:rsid w:val="2023B359"/>
    <w:rsid w:val="20261614"/>
    <w:rsid w:val="2038DEAC"/>
    <w:rsid w:val="207187BB"/>
    <w:rsid w:val="20824D76"/>
    <w:rsid w:val="20905372"/>
    <w:rsid w:val="20ABBBCB"/>
    <w:rsid w:val="20AFE7F1"/>
    <w:rsid w:val="20C6F94F"/>
    <w:rsid w:val="20E0DC72"/>
    <w:rsid w:val="20FB3A8E"/>
    <w:rsid w:val="211A6840"/>
    <w:rsid w:val="211E14E3"/>
    <w:rsid w:val="21475433"/>
    <w:rsid w:val="2154254B"/>
    <w:rsid w:val="216AEE08"/>
    <w:rsid w:val="216FB580"/>
    <w:rsid w:val="21804D9A"/>
    <w:rsid w:val="218D89A4"/>
    <w:rsid w:val="21A03704"/>
    <w:rsid w:val="21A8F488"/>
    <w:rsid w:val="21BE03F0"/>
    <w:rsid w:val="21D6B0C3"/>
    <w:rsid w:val="21D8938E"/>
    <w:rsid w:val="21D92840"/>
    <w:rsid w:val="21EF95CF"/>
    <w:rsid w:val="21FB3757"/>
    <w:rsid w:val="2211A5E8"/>
    <w:rsid w:val="2224EDB2"/>
    <w:rsid w:val="224184B2"/>
    <w:rsid w:val="22487DF6"/>
    <w:rsid w:val="224B5321"/>
    <w:rsid w:val="22586CF4"/>
    <w:rsid w:val="226BEF5E"/>
    <w:rsid w:val="2272C07B"/>
    <w:rsid w:val="22780B2E"/>
    <w:rsid w:val="22838A89"/>
    <w:rsid w:val="2291328C"/>
    <w:rsid w:val="2294BEF6"/>
    <w:rsid w:val="22A01255"/>
    <w:rsid w:val="22AFC058"/>
    <w:rsid w:val="22B368A8"/>
    <w:rsid w:val="22B8A167"/>
    <w:rsid w:val="22BA140D"/>
    <w:rsid w:val="22BB23A1"/>
    <w:rsid w:val="22BC689F"/>
    <w:rsid w:val="22BCCF4C"/>
    <w:rsid w:val="22D672B3"/>
    <w:rsid w:val="22D83B90"/>
    <w:rsid w:val="22D969B0"/>
    <w:rsid w:val="22DC1EC7"/>
    <w:rsid w:val="22E04CAC"/>
    <w:rsid w:val="22EA4F83"/>
    <w:rsid w:val="22F43A59"/>
    <w:rsid w:val="22F82D90"/>
    <w:rsid w:val="22FA216E"/>
    <w:rsid w:val="23085A96"/>
    <w:rsid w:val="2310154B"/>
    <w:rsid w:val="231BA12C"/>
    <w:rsid w:val="23265787"/>
    <w:rsid w:val="232781D8"/>
    <w:rsid w:val="2333BA3A"/>
    <w:rsid w:val="233BF58F"/>
    <w:rsid w:val="234440A2"/>
    <w:rsid w:val="234D0B86"/>
    <w:rsid w:val="234E8075"/>
    <w:rsid w:val="23564BE0"/>
    <w:rsid w:val="2360A6CD"/>
    <w:rsid w:val="2361EB65"/>
    <w:rsid w:val="236391DC"/>
    <w:rsid w:val="23789DDA"/>
    <w:rsid w:val="23A2C7B2"/>
    <w:rsid w:val="23A5BBAC"/>
    <w:rsid w:val="23A8075F"/>
    <w:rsid w:val="23B4F2CB"/>
    <w:rsid w:val="23D16046"/>
    <w:rsid w:val="23EBE969"/>
    <w:rsid w:val="23ED69D2"/>
    <w:rsid w:val="23F8C644"/>
    <w:rsid w:val="23FB3795"/>
    <w:rsid w:val="24031D8A"/>
    <w:rsid w:val="240DBAA0"/>
    <w:rsid w:val="242FE8FE"/>
    <w:rsid w:val="243490EF"/>
    <w:rsid w:val="2435E515"/>
    <w:rsid w:val="24448787"/>
    <w:rsid w:val="245546A9"/>
    <w:rsid w:val="246B1F5C"/>
    <w:rsid w:val="246C61BD"/>
    <w:rsid w:val="24750520"/>
    <w:rsid w:val="247E82D9"/>
    <w:rsid w:val="2481FD4A"/>
    <w:rsid w:val="2491B698"/>
    <w:rsid w:val="24A8C03D"/>
    <w:rsid w:val="24AA7C5E"/>
    <w:rsid w:val="24C3109A"/>
    <w:rsid w:val="24F0EE4D"/>
    <w:rsid w:val="24FB5BD9"/>
    <w:rsid w:val="2502649D"/>
    <w:rsid w:val="25169161"/>
    <w:rsid w:val="251DB49E"/>
    <w:rsid w:val="25418C0D"/>
    <w:rsid w:val="25535BA2"/>
    <w:rsid w:val="2556C756"/>
    <w:rsid w:val="258216F6"/>
    <w:rsid w:val="258622CB"/>
    <w:rsid w:val="258D7368"/>
    <w:rsid w:val="2594E81B"/>
    <w:rsid w:val="2596FA05"/>
    <w:rsid w:val="25A75A6A"/>
    <w:rsid w:val="25A8B20C"/>
    <w:rsid w:val="25AB0459"/>
    <w:rsid w:val="25B92E2D"/>
    <w:rsid w:val="25CB1449"/>
    <w:rsid w:val="25CEE4FD"/>
    <w:rsid w:val="25DA09E6"/>
    <w:rsid w:val="25E3BF0E"/>
    <w:rsid w:val="260A26FD"/>
    <w:rsid w:val="260AB484"/>
    <w:rsid w:val="2618FB58"/>
    <w:rsid w:val="2629F2D1"/>
    <w:rsid w:val="2645122E"/>
    <w:rsid w:val="2647CC38"/>
    <w:rsid w:val="264BB3DB"/>
    <w:rsid w:val="265C94A3"/>
    <w:rsid w:val="265CBCDC"/>
    <w:rsid w:val="265FA6E4"/>
    <w:rsid w:val="26625645"/>
    <w:rsid w:val="266960D7"/>
    <w:rsid w:val="2675B8E7"/>
    <w:rsid w:val="2677E61C"/>
    <w:rsid w:val="2684CCC8"/>
    <w:rsid w:val="2684FCDF"/>
    <w:rsid w:val="269A540A"/>
    <w:rsid w:val="26A1AA92"/>
    <w:rsid w:val="26B4E521"/>
    <w:rsid w:val="26D20A94"/>
    <w:rsid w:val="26D2E830"/>
    <w:rsid w:val="26D520FF"/>
    <w:rsid w:val="26F32197"/>
    <w:rsid w:val="26F74A4C"/>
    <w:rsid w:val="2707EFB9"/>
    <w:rsid w:val="270DFFB3"/>
    <w:rsid w:val="271B7EDF"/>
    <w:rsid w:val="2731BD77"/>
    <w:rsid w:val="2753CD93"/>
    <w:rsid w:val="275A5127"/>
    <w:rsid w:val="27642223"/>
    <w:rsid w:val="276AB55E"/>
    <w:rsid w:val="277C73E0"/>
    <w:rsid w:val="278814D4"/>
    <w:rsid w:val="278FCDCD"/>
    <w:rsid w:val="27984123"/>
    <w:rsid w:val="279AB433"/>
    <w:rsid w:val="27A41DA6"/>
    <w:rsid w:val="27ACD457"/>
    <w:rsid w:val="27B5B60D"/>
    <w:rsid w:val="27B95254"/>
    <w:rsid w:val="27C4D9FE"/>
    <w:rsid w:val="27CAD8E3"/>
    <w:rsid w:val="27DC60D3"/>
    <w:rsid w:val="27E7CEDE"/>
    <w:rsid w:val="2815A544"/>
    <w:rsid w:val="281FF95A"/>
    <w:rsid w:val="283493F6"/>
    <w:rsid w:val="283DD2EB"/>
    <w:rsid w:val="2841B211"/>
    <w:rsid w:val="2848CB64"/>
    <w:rsid w:val="28546D6E"/>
    <w:rsid w:val="286242F2"/>
    <w:rsid w:val="28699900"/>
    <w:rsid w:val="286C6404"/>
    <w:rsid w:val="2873336A"/>
    <w:rsid w:val="28766A48"/>
    <w:rsid w:val="28831A71"/>
    <w:rsid w:val="2898ED8B"/>
    <w:rsid w:val="28A0E563"/>
    <w:rsid w:val="28B968F9"/>
    <w:rsid w:val="28BF61A6"/>
    <w:rsid w:val="28C251A3"/>
    <w:rsid w:val="28C5A0FF"/>
    <w:rsid w:val="28C7857B"/>
    <w:rsid w:val="28F19C55"/>
    <w:rsid w:val="28F9B679"/>
    <w:rsid w:val="2903369B"/>
    <w:rsid w:val="290C8C02"/>
    <w:rsid w:val="292217B3"/>
    <w:rsid w:val="29229D97"/>
    <w:rsid w:val="29286B33"/>
    <w:rsid w:val="2937C9AF"/>
    <w:rsid w:val="2943DFE4"/>
    <w:rsid w:val="294E4B30"/>
    <w:rsid w:val="2953E28D"/>
    <w:rsid w:val="29544078"/>
    <w:rsid w:val="2955BFA3"/>
    <w:rsid w:val="295E0CDF"/>
    <w:rsid w:val="2964061D"/>
    <w:rsid w:val="29668525"/>
    <w:rsid w:val="29753885"/>
    <w:rsid w:val="297D0F1A"/>
    <w:rsid w:val="2997ED33"/>
    <w:rsid w:val="29C882DA"/>
    <w:rsid w:val="29DFE6CD"/>
    <w:rsid w:val="29E757FE"/>
    <w:rsid w:val="29FAC38A"/>
    <w:rsid w:val="2A02E4F8"/>
    <w:rsid w:val="2A208123"/>
    <w:rsid w:val="2A230387"/>
    <w:rsid w:val="2A28BD68"/>
    <w:rsid w:val="2A2F165C"/>
    <w:rsid w:val="2A321296"/>
    <w:rsid w:val="2A32496C"/>
    <w:rsid w:val="2A4817E2"/>
    <w:rsid w:val="2A4B707F"/>
    <w:rsid w:val="2A4C5D17"/>
    <w:rsid w:val="2A61AF5D"/>
    <w:rsid w:val="2A747F79"/>
    <w:rsid w:val="2A755128"/>
    <w:rsid w:val="2A95B470"/>
    <w:rsid w:val="2A9BFC31"/>
    <w:rsid w:val="2AB931AF"/>
    <w:rsid w:val="2AC1B196"/>
    <w:rsid w:val="2AC66DC5"/>
    <w:rsid w:val="2AC7B669"/>
    <w:rsid w:val="2ACE687E"/>
    <w:rsid w:val="2AD09BB8"/>
    <w:rsid w:val="2AD3493C"/>
    <w:rsid w:val="2AD66F7D"/>
    <w:rsid w:val="2AD7909B"/>
    <w:rsid w:val="2ADE842D"/>
    <w:rsid w:val="2ADED507"/>
    <w:rsid w:val="2B4BBDD9"/>
    <w:rsid w:val="2B5685B7"/>
    <w:rsid w:val="2B57A5ED"/>
    <w:rsid w:val="2B57C994"/>
    <w:rsid w:val="2B618302"/>
    <w:rsid w:val="2B634F3C"/>
    <w:rsid w:val="2B63ADAD"/>
    <w:rsid w:val="2B80ED08"/>
    <w:rsid w:val="2B86F3A4"/>
    <w:rsid w:val="2B891F92"/>
    <w:rsid w:val="2B9924FE"/>
    <w:rsid w:val="2B99ED2C"/>
    <w:rsid w:val="2B9B5985"/>
    <w:rsid w:val="2BA752EF"/>
    <w:rsid w:val="2BDE43E6"/>
    <w:rsid w:val="2BE9A915"/>
    <w:rsid w:val="2C5944CA"/>
    <w:rsid w:val="2C62DC8B"/>
    <w:rsid w:val="2C6F9F87"/>
    <w:rsid w:val="2C70D46C"/>
    <w:rsid w:val="2C77F7EC"/>
    <w:rsid w:val="2C79F8C0"/>
    <w:rsid w:val="2C838894"/>
    <w:rsid w:val="2C8CEABE"/>
    <w:rsid w:val="2C902BB8"/>
    <w:rsid w:val="2C909E4F"/>
    <w:rsid w:val="2CAE0218"/>
    <w:rsid w:val="2CB98949"/>
    <w:rsid w:val="2CBEC613"/>
    <w:rsid w:val="2CD4B823"/>
    <w:rsid w:val="2CF5D4B4"/>
    <w:rsid w:val="2D044B45"/>
    <w:rsid w:val="2D08A322"/>
    <w:rsid w:val="2D116D67"/>
    <w:rsid w:val="2D152682"/>
    <w:rsid w:val="2D30B30E"/>
    <w:rsid w:val="2D5217B0"/>
    <w:rsid w:val="2D5305ED"/>
    <w:rsid w:val="2D5F4522"/>
    <w:rsid w:val="2D5FCCEA"/>
    <w:rsid w:val="2D6166FC"/>
    <w:rsid w:val="2D69D9EE"/>
    <w:rsid w:val="2D839D26"/>
    <w:rsid w:val="2D8B4975"/>
    <w:rsid w:val="2D9FC821"/>
    <w:rsid w:val="2DE56054"/>
    <w:rsid w:val="2DF6DCEA"/>
    <w:rsid w:val="2E05A911"/>
    <w:rsid w:val="2E47B503"/>
    <w:rsid w:val="2E58BE41"/>
    <w:rsid w:val="2E63F4B9"/>
    <w:rsid w:val="2E67D53C"/>
    <w:rsid w:val="2E69AA73"/>
    <w:rsid w:val="2E70005F"/>
    <w:rsid w:val="2E7B5CBA"/>
    <w:rsid w:val="2E7B8EF9"/>
    <w:rsid w:val="2E809C14"/>
    <w:rsid w:val="2E81C12C"/>
    <w:rsid w:val="2E9822C1"/>
    <w:rsid w:val="2E9A3194"/>
    <w:rsid w:val="2EA47383"/>
    <w:rsid w:val="2EA5654D"/>
    <w:rsid w:val="2EA61C73"/>
    <w:rsid w:val="2EB24151"/>
    <w:rsid w:val="2ED28A0D"/>
    <w:rsid w:val="2EDD5B0B"/>
    <w:rsid w:val="2EE3930E"/>
    <w:rsid w:val="2EF76BC6"/>
    <w:rsid w:val="2EFB1583"/>
    <w:rsid w:val="2F071D21"/>
    <w:rsid w:val="2F091D99"/>
    <w:rsid w:val="2F2D392A"/>
    <w:rsid w:val="2F35CAE0"/>
    <w:rsid w:val="2F46385B"/>
    <w:rsid w:val="2F85E020"/>
    <w:rsid w:val="2F8766E1"/>
    <w:rsid w:val="2F91BE22"/>
    <w:rsid w:val="2F925144"/>
    <w:rsid w:val="2F97791B"/>
    <w:rsid w:val="2FC43D3E"/>
    <w:rsid w:val="2FC7B959"/>
    <w:rsid w:val="2FCFEF9B"/>
    <w:rsid w:val="2FD2E3EA"/>
    <w:rsid w:val="2FD5358A"/>
    <w:rsid w:val="2FD9D1A7"/>
    <w:rsid w:val="2FDB9799"/>
    <w:rsid w:val="2FEF603E"/>
    <w:rsid w:val="2FF459CF"/>
    <w:rsid w:val="2FF5133B"/>
    <w:rsid w:val="2FFB578D"/>
    <w:rsid w:val="3008DD92"/>
    <w:rsid w:val="30224DF0"/>
    <w:rsid w:val="30325365"/>
    <w:rsid w:val="30441EC9"/>
    <w:rsid w:val="305281CB"/>
    <w:rsid w:val="30684779"/>
    <w:rsid w:val="30736467"/>
    <w:rsid w:val="3074A04D"/>
    <w:rsid w:val="308AC144"/>
    <w:rsid w:val="30934E7C"/>
    <w:rsid w:val="30B0B82F"/>
    <w:rsid w:val="30BA41C9"/>
    <w:rsid w:val="30BD3841"/>
    <w:rsid w:val="30DD7327"/>
    <w:rsid w:val="30DD9C3E"/>
    <w:rsid w:val="30E872C0"/>
    <w:rsid w:val="30EED4DD"/>
    <w:rsid w:val="30FD052C"/>
    <w:rsid w:val="3116E2AE"/>
    <w:rsid w:val="3124F455"/>
    <w:rsid w:val="312FCDA2"/>
    <w:rsid w:val="313CE52C"/>
    <w:rsid w:val="3155D62A"/>
    <w:rsid w:val="3158B22C"/>
    <w:rsid w:val="315EF01D"/>
    <w:rsid w:val="3173C872"/>
    <w:rsid w:val="317756F3"/>
    <w:rsid w:val="318B7D61"/>
    <w:rsid w:val="3199F722"/>
    <w:rsid w:val="31FCC567"/>
    <w:rsid w:val="32079249"/>
    <w:rsid w:val="320A76B8"/>
    <w:rsid w:val="320AD575"/>
    <w:rsid w:val="321493FB"/>
    <w:rsid w:val="322B9F07"/>
    <w:rsid w:val="323D5207"/>
    <w:rsid w:val="3254646F"/>
    <w:rsid w:val="3254A7EC"/>
    <w:rsid w:val="32841DA5"/>
    <w:rsid w:val="3294E472"/>
    <w:rsid w:val="32AB853A"/>
    <w:rsid w:val="32B2EE76"/>
    <w:rsid w:val="32C1A98A"/>
    <w:rsid w:val="32C1D62C"/>
    <w:rsid w:val="32CBD774"/>
    <w:rsid w:val="32D017D9"/>
    <w:rsid w:val="32D1A838"/>
    <w:rsid w:val="32E8D1CE"/>
    <w:rsid w:val="32EAD615"/>
    <w:rsid w:val="32F82311"/>
    <w:rsid w:val="3302C907"/>
    <w:rsid w:val="33072184"/>
    <w:rsid w:val="330A26F3"/>
    <w:rsid w:val="3327C1EE"/>
    <w:rsid w:val="332E4E99"/>
    <w:rsid w:val="3336E3A9"/>
    <w:rsid w:val="333EA47B"/>
    <w:rsid w:val="334C462B"/>
    <w:rsid w:val="334CB8B2"/>
    <w:rsid w:val="3357CC20"/>
    <w:rsid w:val="3359F92B"/>
    <w:rsid w:val="336A403C"/>
    <w:rsid w:val="336DB6E1"/>
    <w:rsid w:val="33772863"/>
    <w:rsid w:val="33BCD045"/>
    <w:rsid w:val="33CAEF3E"/>
    <w:rsid w:val="33D2F495"/>
    <w:rsid w:val="33D31773"/>
    <w:rsid w:val="33DCBFCE"/>
    <w:rsid w:val="33E1D334"/>
    <w:rsid w:val="33E8C110"/>
    <w:rsid w:val="33EB4058"/>
    <w:rsid w:val="3409BE78"/>
    <w:rsid w:val="3420E3DE"/>
    <w:rsid w:val="344078B4"/>
    <w:rsid w:val="3444C65A"/>
    <w:rsid w:val="3445B8D6"/>
    <w:rsid w:val="34494341"/>
    <w:rsid w:val="3451569E"/>
    <w:rsid w:val="345876E9"/>
    <w:rsid w:val="345B509A"/>
    <w:rsid w:val="346B932D"/>
    <w:rsid w:val="34A87F2C"/>
    <w:rsid w:val="34CA1E41"/>
    <w:rsid w:val="34D7732D"/>
    <w:rsid w:val="34EA80C3"/>
    <w:rsid w:val="34ED434A"/>
    <w:rsid w:val="34F2D96B"/>
    <w:rsid w:val="34FF3D1A"/>
    <w:rsid w:val="3505ED06"/>
    <w:rsid w:val="35265C37"/>
    <w:rsid w:val="352F6A96"/>
    <w:rsid w:val="35337A53"/>
    <w:rsid w:val="353A48EF"/>
    <w:rsid w:val="353A5FFE"/>
    <w:rsid w:val="354E2465"/>
    <w:rsid w:val="35645985"/>
    <w:rsid w:val="356A6A78"/>
    <w:rsid w:val="3572BE54"/>
    <w:rsid w:val="35828B8B"/>
    <w:rsid w:val="3583A805"/>
    <w:rsid w:val="35910CEB"/>
    <w:rsid w:val="35989DAE"/>
    <w:rsid w:val="359D7BCD"/>
    <w:rsid w:val="35AF380E"/>
    <w:rsid w:val="35AFE473"/>
    <w:rsid w:val="35BD2E04"/>
    <w:rsid w:val="35C0ED74"/>
    <w:rsid w:val="35C0F382"/>
    <w:rsid w:val="35C91548"/>
    <w:rsid w:val="35D209E6"/>
    <w:rsid w:val="35D327E0"/>
    <w:rsid w:val="35DBB400"/>
    <w:rsid w:val="35DE6ECE"/>
    <w:rsid w:val="35EF5E77"/>
    <w:rsid w:val="35FCC8E8"/>
    <w:rsid w:val="3617BF8B"/>
    <w:rsid w:val="36183842"/>
    <w:rsid w:val="361E3942"/>
    <w:rsid w:val="363A2AA1"/>
    <w:rsid w:val="365E7CBA"/>
    <w:rsid w:val="366877D6"/>
    <w:rsid w:val="366DD925"/>
    <w:rsid w:val="366FA390"/>
    <w:rsid w:val="367F2DE7"/>
    <w:rsid w:val="368BF0C9"/>
    <w:rsid w:val="36A242CC"/>
    <w:rsid w:val="36A35708"/>
    <w:rsid w:val="36B846D4"/>
    <w:rsid w:val="36C57B16"/>
    <w:rsid w:val="36F1C243"/>
    <w:rsid w:val="37045C47"/>
    <w:rsid w:val="3720E261"/>
    <w:rsid w:val="372B912D"/>
    <w:rsid w:val="373F492E"/>
    <w:rsid w:val="375299F1"/>
    <w:rsid w:val="3772E40C"/>
    <w:rsid w:val="3779D681"/>
    <w:rsid w:val="377E736B"/>
    <w:rsid w:val="379EBF6C"/>
    <w:rsid w:val="37A12625"/>
    <w:rsid w:val="37BBE11E"/>
    <w:rsid w:val="37C36BBC"/>
    <w:rsid w:val="37FE724F"/>
    <w:rsid w:val="3808196D"/>
    <w:rsid w:val="3816A66B"/>
    <w:rsid w:val="3835EA53"/>
    <w:rsid w:val="3837E6AE"/>
    <w:rsid w:val="383DF90F"/>
    <w:rsid w:val="383F730C"/>
    <w:rsid w:val="38444B2E"/>
    <w:rsid w:val="3846C5CF"/>
    <w:rsid w:val="384916ED"/>
    <w:rsid w:val="384B8A93"/>
    <w:rsid w:val="38716025"/>
    <w:rsid w:val="38732FC2"/>
    <w:rsid w:val="387AD8AC"/>
    <w:rsid w:val="3888EC55"/>
    <w:rsid w:val="38903CFE"/>
    <w:rsid w:val="38911EDF"/>
    <w:rsid w:val="38A0C4BC"/>
    <w:rsid w:val="38A9E454"/>
    <w:rsid w:val="38ADD3DF"/>
    <w:rsid w:val="38B2690A"/>
    <w:rsid w:val="38B44702"/>
    <w:rsid w:val="38CA6A9D"/>
    <w:rsid w:val="38D32466"/>
    <w:rsid w:val="38DA2A4E"/>
    <w:rsid w:val="38FE455D"/>
    <w:rsid w:val="391B6B83"/>
    <w:rsid w:val="39355877"/>
    <w:rsid w:val="3946BD89"/>
    <w:rsid w:val="395ED63E"/>
    <w:rsid w:val="3964207E"/>
    <w:rsid w:val="3979760F"/>
    <w:rsid w:val="3993518C"/>
    <w:rsid w:val="3993BA5E"/>
    <w:rsid w:val="39AD2231"/>
    <w:rsid w:val="39ADC4E6"/>
    <w:rsid w:val="39DA5A6E"/>
    <w:rsid w:val="39F129F7"/>
    <w:rsid w:val="3A051EB4"/>
    <w:rsid w:val="3A1F42F8"/>
    <w:rsid w:val="3A45CFC7"/>
    <w:rsid w:val="3A4DAA19"/>
    <w:rsid w:val="3A629B00"/>
    <w:rsid w:val="3A6B8D3B"/>
    <w:rsid w:val="3A6CCDC5"/>
    <w:rsid w:val="3A6EFC5E"/>
    <w:rsid w:val="3A7E0315"/>
    <w:rsid w:val="3A83B88B"/>
    <w:rsid w:val="3A9E5B4C"/>
    <w:rsid w:val="3AB51DD0"/>
    <w:rsid w:val="3ADAC0E4"/>
    <w:rsid w:val="3ADECF44"/>
    <w:rsid w:val="3AE1FEDD"/>
    <w:rsid w:val="3AE470CA"/>
    <w:rsid w:val="3AE9CF89"/>
    <w:rsid w:val="3AEAFB7F"/>
    <w:rsid w:val="3AF38716"/>
    <w:rsid w:val="3AF866E0"/>
    <w:rsid w:val="3B1022E4"/>
    <w:rsid w:val="3B28235B"/>
    <w:rsid w:val="3B29E1BE"/>
    <w:rsid w:val="3B52EDAA"/>
    <w:rsid w:val="3B76EBD5"/>
    <w:rsid w:val="3B84E474"/>
    <w:rsid w:val="3B891259"/>
    <w:rsid w:val="3B94FD0E"/>
    <w:rsid w:val="3BA24B86"/>
    <w:rsid w:val="3BB57661"/>
    <w:rsid w:val="3BB96392"/>
    <w:rsid w:val="3BBD57D1"/>
    <w:rsid w:val="3BC3B402"/>
    <w:rsid w:val="3BCD6738"/>
    <w:rsid w:val="3BCDE1C7"/>
    <w:rsid w:val="3BCFEC13"/>
    <w:rsid w:val="3BEA25BF"/>
    <w:rsid w:val="3C0F1055"/>
    <w:rsid w:val="3C2483C7"/>
    <w:rsid w:val="3C27B3CE"/>
    <w:rsid w:val="3C2C175C"/>
    <w:rsid w:val="3C475E1C"/>
    <w:rsid w:val="3CC6CC04"/>
    <w:rsid w:val="3CC932FB"/>
    <w:rsid w:val="3CEBB07A"/>
    <w:rsid w:val="3CFEB6FC"/>
    <w:rsid w:val="3D04B4BD"/>
    <w:rsid w:val="3D05D255"/>
    <w:rsid w:val="3D2E6E2C"/>
    <w:rsid w:val="3D3AB333"/>
    <w:rsid w:val="3D4EFDED"/>
    <w:rsid w:val="3D5E06F7"/>
    <w:rsid w:val="3D5F2895"/>
    <w:rsid w:val="3D70962F"/>
    <w:rsid w:val="3D7A5587"/>
    <w:rsid w:val="3D7F2F50"/>
    <w:rsid w:val="3D8E8F54"/>
    <w:rsid w:val="3D94E108"/>
    <w:rsid w:val="3DA7BF26"/>
    <w:rsid w:val="3DAF843F"/>
    <w:rsid w:val="3DB95AF7"/>
    <w:rsid w:val="3DC554FD"/>
    <w:rsid w:val="3DF1AE43"/>
    <w:rsid w:val="3DF41D8C"/>
    <w:rsid w:val="3DFFC408"/>
    <w:rsid w:val="3E167A9E"/>
    <w:rsid w:val="3E232C6A"/>
    <w:rsid w:val="3E2AE827"/>
    <w:rsid w:val="3E351225"/>
    <w:rsid w:val="3E39231D"/>
    <w:rsid w:val="3E3C690C"/>
    <w:rsid w:val="3E3CAEAF"/>
    <w:rsid w:val="3E3E202E"/>
    <w:rsid w:val="3E3EB2C3"/>
    <w:rsid w:val="3E481949"/>
    <w:rsid w:val="3E49677E"/>
    <w:rsid w:val="3E668546"/>
    <w:rsid w:val="3E6DC1A0"/>
    <w:rsid w:val="3E77189F"/>
    <w:rsid w:val="3E7AFD33"/>
    <w:rsid w:val="3E932971"/>
    <w:rsid w:val="3EA6F23F"/>
    <w:rsid w:val="3ED6741B"/>
    <w:rsid w:val="3ED7ED8F"/>
    <w:rsid w:val="3EF8BBD9"/>
    <w:rsid w:val="3F00C3A7"/>
    <w:rsid w:val="3F0CB937"/>
    <w:rsid w:val="3F1C42B1"/>
    <w:rsid w:val="3F273564"/>
    <w:rsid w:val="3F3C97A5"/>
    <w:rsid w:val="3F4EA75D"/>
    <w:rsid w:val="3F5737EC"/>
    <w:rsid w:val="3F636799"/>
    <w:rsid w:val="3F83D68C"/>
    <w:rsid w:val="3F9A4F90"/>
    <w:rsid w:val="3FA882C6"/>
    <w:rsid w:val="3FCA1BF9"/>
    <w:rsid w:val="3FD66A2C"/>
    <w:rsid w:val="3FD7B605"/>
    <w:rsid w:val="3FE62AAC"/>
    <w:rsid w:val="3FEACA72"/>
    <w:rsid w:val="4008CE8D"/>
    <w:rsid w:val="4024557A"/>
    <w:rsid w:val="40454FA9"/>
    <w:rsid w:val="4049DA5D"/>
    <w:rsid w:val="407EA4A2"/>
    <w:rsid w:val="408A3737"/>
    <w:rsid w:val="409368DD"/>
    <w:rsid w:val="409B2A0D"/>
    <w:rsid w:val="40ACD6DD"/>
    <w:rsid w:val="40B6BCA1"/>
    <w:rsid w:val="40BE3B50"/>
    <w:rsid w:val="40C3B01E"/>
    <w:rsid w:val="40C76EF8"/>
    <w:rsid w:val="40C840F7"/>
    <w:rsid w:val="40C9F631"/>
    <w:rsid w:val="40D8A8D4"/>
    <w:rsid w:val="40E87B63"/>
    <w:rsid w:val="40F19AFB"/>
    <w:rsid w:val="40F580EE"/>
    <w:rsid w:val="40F8D333"/>
    <w:rsid w:val="40FE0690"/>
    <w:rsid w:val="40FE755F"/>
    <w:rsid w:val="4102A3FC"/>
    <w:rsid w:val="41063DD5"/>
    <w:rsid w:val="4106E432"/>
    <w:rsid w:val="41085B23"/>
    <w:rsid w:val="410C2A99"/>
    <w:rsid w:val="410CB141"/>
    <w:rsid w:val="41135ACC"/>
    <w:rsid w:val="41153C59"/>
    <w:rsid w:val="411DC1D3"/>
    <w:rsid w:val="4124A9B3"/>
    <w:rsid w:val="4148DE62"/>
    <w:rsid w:val="4153B167"/>
    <w:rsid w:val="415A01F8"/>
    <w:rsid w:val="41645080"/>
    <w:rsid w:val="41738666"/>
    <w:rsid w:val="418F51A7"/>
    <w:rsid w:val="4196C05C"/>
    <w:rsid w:val="419AA7CF"/>
    <w:rsid w:val="41A98B53"/>
    <w:rsid w:val="41B18BC0"/>
    <w:rsid w:val="41B27B52"/>
    <w:rsid w:val="41B6FEAB"/>
    <w:rsid w:val="41B97931"/>
    <w:rsid w:val="41CB327A"/>
    <w:rsid w:val="41D1ED70"/>
    <w:rsid w:val="41DAFD9B"/>
    <w:rsid w:val="41E172FE"/>
    <w:rsid w:val="41EA0E5E"/>
    <w:rsid w:val="420E3C83"/>
    <w:rsid w:val="420F972A"/>
    <w:rsid w:val="4211AD31"/>
    <w:rsid w:val="42136B67"/>
    <w:rsid w:val="4216A63E"/>
    <w:rsid w:val="4224F808"/>
    <w:rsid w:val="42311614"/>
    <w:rsid w:val="4235C2E8"/>
    <w:rsid w:val="4236611E"/>
    <w:rsid w:val="423F87A6"/>
    <w:rsid w:val="4249F317"/>
    <w:rsid w:val="42680A2A"/>
    <w:rsid w:val="42729660"/>
    <w:rsid w:val="4285F3A8"/>
    <w:rsid w:val="428629BA"/>
    <w:rsid w:val="4291891B"/>
    <w:rsid w:val="429B8744"/>
    <w:rsid w:val="42A7FAFA"/>
    <w:rsid w:val="42AA826E"/>
    <w:rsid w:val="42B46889"/>
    <w:rsid w:val="42D06A0D"/>
    <w:rsid w:val="42D1F052"/>
    <w:rsid w:val="42DF1EE2"/>
    <w:rsid w:val="42E96041"/>
    <w:rsid w:val="42F1DA67"/>
    <w:rsid w:val="42FB5421"/>
    <w:rsid w:val="4323FC6D"/>
    <w:rsid w:val="43297A48"/>
    <w:rsid w:val="4338FA4A"/>
    <w:rsid w:val="4339059A"/>
    <w:rsid w:val="43399C7E"/>
    <w:rsid w:val="433F8EA5"/>
    <w:rsid w:val="434312DF"/>
    <w:rsid w:val="4348F31C"/>
    <w:rsid w:val="4350D2B1"/>
    <w:rsid w:val="4359B306"/>
    <w:rsid w:val="4373E3F4"/>
    <w:rsid w:val="4383B154"/>
    <w:rsid w:val="439F3642"/>
    <w:rsid w:val="43A6509C"/>
    <w:rsid w:val="43A8F47B"/>
    <w:rsid w:val="43AA4211"/>
    <w:rsid w:val="43AD1C85"/>
    <w:rsid w:val="43B32CD8"/>
    <w:rsid w:val="43BA104E"/>
    <w:rsid w:val="43BA97AD"/>
    <w:rsid w:val="43CE11C9"/>
    <w:rsid w:val="43D138B6"/>
    <w:rsid w:val="43D5C0B1"/>
    <w:rsid w:val="43DDCB34"/>
    <w:rsid w:val="43FBA6C3"/>
    <w:rsid w:val="43FDB36D"/>
    <w:rsid w:val="44046670"/>
    <w:rsid w:val="440FF3DB"/>
    <w:rsid w:val="4416DD37"/>
    <w:rsid w:val="441CB20A"/>
    <w:rsid w:val="44255C97"/>
    <w:rsid w:val="442C5DF2"/>
    <w:rsid w:val="44489EA9"/>
    <w:rsid w:val="444A50A5"/>
    <w:rsid w:val="4450E789"/>
    <w:rsid w:val="44614BC6"/>
    <w:rsid w:val="4467BA58"/>
    <w:rsid w:val="4470F279"/>
    <w:rsid w:val="4476984A"/>
    <w:rsid w:val="449DCFD7"/>
    <w:rsid w:val="44A5D2E9"/>
    <w:rsid w:val="44A97010"/>
    <w:rsid w:val="44BC3AC1"/>
    <w:rsid w:val="44E4C37D"/>
    <w:rsid w:val="44E57FD5"/>
    <w:rsid w:val="44EAEEFB"/>
    <w:rsid w:val="4523A75E"/>
    <w:rsid w:val="4527E093"/>
    <w:rsid w:val="45356375"/>
    <w:rsid w:val="4538BF9C"/>
    <w:rsid w:val="455329FE"/>
    <w:rsid w:val="456AE4C4"/>
    <w:rsid w:val="456F8EB9"/>
    <w:rsid w:val="457D8579"/>
    <w:rsid w:val="45800485"/>
    <w:rsid w:val="45AF37CB"/>
    <w:rsid w:val="45B209B8"/>
    <w:rsid w:val="45BDCE50"/>
    <w:rsid w:val="45C6832B"/>
    <w:rsid w:val="45CACA23"/>
    <w:rsid w:val="45DAEB5A"/>
    <w:rsid w:val="45E67D73"/>
    <w:rsid w:val="45EBCD95"/>
    <w:rsid w:val="45F46780"/>
    <w:rsid w:val="45F7AB97"/>
    <w:rsid w:val="4602352B"/>
    <w:rsid w:val="460487D3"/>
    <w:rsid w:val="46114FE6"/>
    <w:rsid w:val="46320861"/>
    <w:rsid w:val="46336768"/>
    <w:rsid w:val="4642ABC0"/>
    <w:rsid w:val="465EDCE6"/>
    <w:rsid w:val="466ACD2C"/>
    <w:rsid w:val="4692C57A"/>
    <w:rsid w:val="46B05E9B"/>
    <w:rsid w:val="46C0311A"/>
    <w:rsid w:val="46C59F00"/>
    <w:rsid w:val="46C69AFC"/>
    <w:rsid w:val="46DB7E0B"/>
    <w:rsid w:val="46E635FA"/>
    <w:rsid w:val="4716CEFD"/>
    <w:rsid w:val="47207839"/>
    <w:rsid w:val="47618374"/>
    <w:rsid w:val="4768253B"/>
    <w:rsid w:val="477D6973"/>
    <w:rsid w:val="478B0F9A"/>
    <w:rsid w:val="478BEBE0"/>
    <w:rsid w:val="479A7DAA"/>
    <w:rsid w:val="47A21309"/>
    <w:rsid w:val="47A72BA2"/>
    <w:rsid w:val="47D0EF5A"/>
    <w:rsid w:val="47D43B8A"/>
    <w:rsid w:val="47E203B7"/>
    <w:rsid w:val="47EAC128"/>
    <w:rsid w:val="47ED83AF"/>
    <w:rsid w:val="47F7C382"/>
    <w:rsid w:val="47F90128"/>
    <w:rsid w:val="480110D3"/>
    <w:rsid w:val="4815013B"/>
    <w:rsid w:val="48164F03"/>
    <w:rsid w:val="481776A9"/>
    <w:rsid w:val="4818A9E4"/>
    <w:rsid w:val="481F1DED"/>
    <w:rsid w:val="4831EC5B"/>
    <w:rsid w:val="48494B96"/>
    <w:rsid w:val="4855A46A"/>
    <w:rsid w:val="486C1E50"/>
    <w:rsid w:val="486CCAB5"/>
    <w:rsid w:val="48775303"/>
    <w:rsid w:val="4878A652"/>
    <w:rsid w:val="48A970CB"/>
    <w:rsid w:val="48AC5A7A"/>
    <w:rsid w:val="48B75A23"/>
    <w:rsid w:val="48B9A3DA"/>
    <w:rsid w:val="48C2FABC"/>
    <w:rsid w:val="48D43EC8"/>
    <w:rsid w:val="48E5677C"/>
    <w:rsid w:val="48F2D0F0"/>
    <w:rsid w:val="49084DBC"/>
    <w:rsid w:val="49468BDD"/>
    <w:rsid w:val="495EAF72"/>
    <w:rsid w:val="496DFD82"/>
    <w:rsid w:val="497678EF"/>
    <w:rsid w:val="497BAD83"/>
    <w:rsid w:val="49A7CC8F"/>
    <w:rsid w:val="49BEC2E6"/>
    <w:rsid w:val="49C17759"/>
    <w:rsid w:val="49D73B1F"/>
    <w:rsid w:val="49EEA96B"/>
    <w:rsid w:val="49F1B766"/>
    <w:rsid w:val="4A13C22D"/>
    <w:rsid w:val="4A23B15C"/>
    <w:rsid w:val="4A269B21"/>
    <w:rsid w:val="4A2D838A"/>
    <w:rsid w:val="4A4BC780"/>
    <w:rsid w:val="4A4E50FE"/>
    <w:rsid w:val="4A580C87"/>
    <w:rsid w:val="4A59F3B2"/>
    <w:rsid w:val="4A61FDB3"/>
    <w:rsid w:val="4A846366"/>
    <w:rsid w:val="4A9CB4FA"/>
    <w:rsid w:val="4AA1C936"/>
    <w:rsid w:val="4AC2E024"/>
    <w:rsid w:val="4ADA32EE"/>
    <w:rsid w:val="4AE9DE5A"/>
    <w:rsid w:val="4B0814CD"/>
    <w:rsid w:val="4B1BCB28"/>
    <w:rsid w:val="4B1EB787"/>
    <w:rsid w:val="4B1F7408"/>
    <w:rsid w:val="4B3368E7"/>
    <w:rsid w:val="4B3E0FFD"/>
    <w:rsid w:val="4B63D37F"/>
    <w:rsid w:val="4B6F38B1"/>
    <w:rsid w:val="4B799745"/>
    <w:rsid w:val="4B938CB7"/>
    <w:rsid w:val="4B9CD93E"/>
    <w:rsid w:val="4BB757A5"/>
    <w:rsid w:val="4BBE5C50"/>
    <w:rsid w:val="4BC8771A"/>
    <w:rsid w:val="4BD1C983"/>
    <w:rsid w:val="4BD7AD00"/>
    <w:rsid w:val="4BD87749"/>
    <w:rsid w:val="4BD9DD75"/>
    <w:rsid w:val="4C015BD3"/>
    <w:rsid w:val="4C20C44E"/>
    <w:rsid w:val="4C37D7B8"/>
    <w:rsid w:val="4C455F7C"/>
    <w:rsid w:val="4C4F521E"/>
    <w:rsid w:val="4C6A3DA2"/>
    <w:rsid w:val="4C6AC0F1"/>
    <w:rsid w:val="4C75DBDD"/>
    <w:rsid w:val="4C75EF38"/>
    <w:rsid w:val="4C77693C"/>
    <w:rsid w:val="4C826C86"/>
    <w:rsid w:val="4C924593"/>
    <w:rsid w:val="4C92DC2D"/>
    <w:rsid w:val="4C98EB61"/>
    <w:rsid w:val="4C9DDAF9"/>
    <w:rsid w:val="4CA2D951"/>
    <w:rsid w:val="4CA4DD30"/>
    <w:rsid w:val="4CC0AA73"/>
    <w:rsid w:val="4CD7A924"/>
    <w:rsid w:val="4CDAB28C"/>
    <w:rsid w:val="4CE517FF"/>
    <w:rsid w:val="4CEAEF53"/>
    <w:rsid w:val="4CEBA76E"/>
    <w:rsid w:val="4CECA9BB"/>
    <w:rsid w:val="4CF77371"/>
    <w:rsid w:val="4CFD416E"/>
    <w:rsid w:val="4CFF8AAC"/>
    <w:rsid w:val="4D10036F"/>
    <w:rsid w:val="4D16D347"/>
    <w:rsid w:val="4D170CEF"/>
    <w:rsid w:val="4D1E2912"/>
    <w:rsid w:val="4D23C350"/>
    <w:rsid w:val="4D25197E"/>
    <w:rsid w:val="4D2C6461"/>
    <w:rsid w:val="4D2EEAD6"/>
    <w:rsid w:val="4D475F15"/>
    <w:rsid w:val="4D51C669"/>
    <w:rsid w:val="4D535554"/>
    <w:rsid w:val="4D5CC8CC"/>
    <w:rsid w:val="4D5D0215"/>
    <w:rsid w:val="4D6948DE"/>
    <w:rsid w:val="4D6C0A18"/>
    <w:rsid w:val="4D6D3A54"/>
    <w:rsid w:val="4D6D6316"/>
    <w:rsid w:val="4D6D88D1"/>
    <w:rsid w:val="4D7C83B9"/>
    <w:rsid w:val="4D918103"/>
    <w:rsid w:val="4D94B729"/>
    <w:rsid w:val="4DA16627"/>
    <w:rsid w:val="4DA203E2"/>
    <w:rsid w:val="4DA3B4C9"/>
    <w:rsid w:val="4DA802C7"/>
    <w:rsid w:val="4DB1FA36"/>
    <w:rsid w:val="4DB295EB"/>
    <w:rsid w:val="4DC121AC"/>
    <w:rsid w:val="4DD3804D"/>
    <w:rsid w:val="4DD64521"/>
    <w:rsid w:val="4DE50198"/>
    <w:rsid w:val="4DEC0559"/>
    <w:rsid w:val="4E12E803"/>
    <w:rsid w:val="4E18DC55"/>
    <w:rsid w:val="4E266ECD"/>
    <w:rsid w:val="4E34FAEA"/>
    <w:rsid w:val="4E36D7DE"/>
    <w:rsid w:val="4E3B3E0F"/>
    <w:rsid w:val="4E3B61D4"/>
    <w:rsid w:val="4E420A93"/>
    <w:rsid w:val="4E46A1DE"/>
    <w:rsid w:val="4E5DD102"/>
    <w:rsid w:val="4E6A953B"/>
    <w:rsid w:val="4E70D65E"/>
    <w:rsid w:val="4E7DAEC0"/>
    <w:rsid w:val="4E85AF64"/>
    <w:rsid w:val="4E963B79"/>
    <w:rsid w:val="4EAE773F"/>
    <w:rsid w:val="4EB9C182"/>
    <w:rsid w:val="4ECB8E59"/>
    <w:rsid w:val="4ECE6036"/>
    <w:rsid w:val="4ED4452D"/>
    <w:rsid w:val="4EE31573"/>
    <w:rsid w:val="4EE352FC"/>
    <w:rsid w:val="4EF8A5EE"/>
    <w:rsid w:val="4EFBF072"/>
    <w:rsid w:val="4EFD81AB"/>
    <w:rsid w:val="4F09EC6E"/>
    <w:rsid w:val="4F219BF9"/>
    <w:rsid w:val="4F223AF1"/>
    <w:rsid w:val="4F485041"/>
    <w:rsid w:val="4F509201"/>
    <w:rsid w:val="4F5BAFAC"/>
    <w:rsid w:val="4F795E3E"/>
    <w:rsid w:val="4F7DE834"/>
    <w:rsid w:val="4F805BFC"/>
    <w:rsid w:val="4F846961"/>
    <w:rsid w:val="4F9D04DE"/>
    <w:rsid w:val="4FB012D0"/>
    <w:rsid w:val="4FB2D557"/>
    <w:rsid w:val="4FB80479"/>
    <w:rsid w:val="4FD7EE88"/>
    <w:rsid w:val="4FDF719A"/>
    <w:rsid w:val="4FF6B9FC"/>
    <w:rsid w:val="4FFBFA2B"/>
    <w:rsid w:val="4FFD45C1"/>
    <w:rsid w:val="500DFD7A"/>
    <w:rsid w:val="5016EE70"/>
    <w:rsid w:val="5026DEAC"/>
    <w:rsid w:val="502C0685"/>
    <w:rsid w:val="504310E6"/>
    <w:rsid w:val="5046E333"/>
    <w:rsid w:val="5048BCE2"/>
    <w:rsid w:val="50513B06"/>
    <w:rsid w:val="50768F45"/>
    <w:rsid w:val="508C4A32"/>
    <w:rsid w:val="5099520C"/>
    <w:rsid w:val="50B52D40"/>
    <w:rsid w:val="50F3BD4A"/>
    <w:rsid w:val="510DC55F"/>
    <w:rsid w:val="5111A4CC"/>
    <w:rsid w:val="51180D70"/>
    <w:rsid w:val="5128C958"/>
    <w:rsid w:val="5138B856"/>
    <w:rsid w:val="513FF87C"/>
    <w:rsid w:val="514FE77A"/>
    <w:rsid w:val="517DD6C6"/>
    <w:rsid w:val="51826707"/>
    <w:rsid w:val="518D14FF"/>
    <w:rsid w:val="51930314"/>
    <w:rsid w:val="5196B36C"/>
    <w:rsid w:val="5197CA8C"/>
    <w:rsid w:val="519B7E55"/>
    <w:rsid w:val="51A03119"/>
    <w:rsid w:val="51AE6ABC"/>
    <w:rsid w:val="51C2E1DE"/>
    <w:rsid w:val="51E59D72"/>
    <w:rsid w:val="51E5A052"/>
    <w:rsid w:val="520E41C5"/>
    <w:rsid w:val="523A1463"/>
    <w:rsid w:val="525338C0"/>
    <w:rsid w:val="525438DF"/>
    <w:rsid w:val="52564BBB"/>
    <w:rsid w:val="525B0C62"/>
    <w:rsid w:val="52783E85"/>
    <w:rsid w:val="527CF371"/>
    <w:rsid w:val="528B7FA4"/>
    <w:rsid w:val="5293E9D3"/>
    <w:rsid w:val="52962443"/>
    <w:rsid w:val="52B071E9"/>
    <w:rsid w:val="52B1F289"/>
    <w:rsid w:val="52D127D2"/>
    <w:rsid w:val="52DD0B37"/>
    <w:rsid w:val="52E7F776"/>
    <w:rsid w:val="52E91D8D"/>
    <w:rsid w:val="52EE6DD6"/>
    <w:rsid w:val="53016107"/>
    <w:rsid w:val="531EBBB8"/>
    <w:rsid w:val="53281034"/>
    <w:rsid w:val="532C4F8C"/>
    <w:rsid w:val="53401BBA"/>
    <w:rsid w:val="535824FC"/>
    <w:rsid w:val="535BEB3F"/>
    <w:rsid w:val="5369017C"/>
    <w:rsid w:val="53720178"/>
    <w:rsid w:val="53902644"/>
    <w:rsid w:val="5395948A"/>
    <w:rsid w:val="5396D8DE"/>
    <w:rsid w:val="539D73A9"/>
    <w:rsid w:val="53A67CF7"/>
    <w:rsid w:val="53A75E00"/>
    <w:rsid w:val="53B77E53"/>
    <w:rsid w:val="53B958CB"/>
    <w:rsid w:val="53CFDC67"/>
    <w:rsid w:val="53D69BC0"/>
    <w:rsid w:val="53E6697B"/>
    <w:rsid w:val="53E6B641"/>
    <w:rsid w:val="53EB7EDE"/>
    <w:rsid w:val="53EBA88A"/>
    <w:rsid w:val="53EEDCF3"/>
    <w:rsid w:val="53FBC124"/>
    <w:rsid w:val="53FC7513"/>
    <w:rsid w:val="54116627"/>
    <w:rsid w:val="54242953"/>
    <w:rsid w:val="5428DFCD"/>
    <w:rsid w:val="5429C613"/>
    <w:rsid w:val="542DE940"/>
    <w:rsid w:val="5434CD5E"/>
    <w:rsid w:val="544B018A"/>
    <w:rsid w:val="545EA1B0"/>
    <w:rsid w:val="545EF0CB"/>
    <w:rsid w:val="5465921C"/>
    <w:rsid w:val="546C6881"/>
    <w:rsid w:val="546D4DF4"/>
    <w:rsid w:val="54756B61"/>
    <w:rsid w:val="547EF6E7"/>
    <w:rsid w:val="5484A5ED"/>
    <w:rsid w:val="5487D7F6"/>
    <w:rsid w:val="5499DB2F"/>
    <w:rsid w:val="54AAE9AC"/>
    <w:rsid w:val="54BA13A5"/>
    <w:rsid w:val="54C5A230"/>
    <w:rsid w:val="54DDEB14"/>
    <w:rsid w:val="54DE3E3D"/>
    <w:rsid w:val="54E25FDA"/>
    <w:rsid w:val="54E72FCF"/>
    <w:rsid w:val="54ED221A"/>
    <w:rsid w:val="54ED2DAD"/>
    <w:rsid w:val="54EE990B"/>
    <w:rsid w:val="54F4BDCB"/>
    <w:rsid w:val="54FE6A43"/>
    <w:rsid w:val="551E6907"/>
    <w:rsid w:val="551E78B0"/>
    <w:rsid w:val="55263B07"/>
    <w:rsid w:val="55265F93"/>
    <w:rsid w:val="5528A121"/>
    <w:rsid w:val="55391B4E"/>
    <w:rsid w:val="5557216A"/>
    <w:rsid w:val="5560336D"/>
    <w:rsid w:val="55842349"/>
    <w:rsid w:val="5587B722"/>
    <w:rsid w:val="55A04ED4"/>
    <w:rsid w:val="55AAE52B"/>
    <w:rsid w:val="55AEC0A9"/>
    <w:rsid w:val="55B93BCA"/>
    <w:rsid w:val="55C82EA9"/>
    <w:rsid w:val="55C901AF"/>
    <w:rsid w:val="55CB4D9D"/>
    <w:rsid w:val="55D0A857"/>
    <w:rsid w:val="55E20EFC"/>
    <w:rsid w:val="55F8DDF8"/>
    <w:rsid w:val="560CF4B5"/>
    <w:rsid w:val="56151BF7"/>
    <w:rsid w:val="561A1CA2"/>
    <w:rsid w:val="5620AED8"/>
    <w:rsid w:val="5620BE4F"/>
    <w:rsid w:val="56308A7F"/>
    <w:rsid w:val="5648CE3B"/>
    <w:rsid w:val="56590A7C"/>
    <w:rsid w:val="5660ED27"/>
    <w:rsid w:val="5663A551"/>
    <w:rsid w:val="5664DE9E"/>
    <w:rsid w:val="566C6682"/>
    <w:rsid w:val="567D8672"/>
    <w:rsid w:val="56908E2C"/>
    <w:rsid w:val="56965B17"/>
    <w:rsid w:val="56A05470"/>
    <w:rsid w:val="56BA0237"/>
    <w:rsid w:val="56BB1AFC"/>
    <w:rsid w:val="56C30783"/>
    <w:rsid w:val="56D1F461"/>
    <w:rsid w:val="56D3D98C"/>
    <w:rsid w:val="56E10B6C"/>
    <w:rsid w:val="56E20B5D"/>
    <w:rsid w:val="56F46879"/>
    <w:rsid w:val="56FA1508"/>
    <w:rsid w:val="570C4B48"/>
    <w:rsid w:val="57293D99"/>
    <w:rsid w:val="5737672A"/>
    <w:rsid w:val="574045ED"/>
    <w:rsid w:val="575318BF"/>
    <w:rsid w:val="575958D1"/>
    <w:rsid w:val="576CE372"/>
    <w:rsid w:val="57870712"/>
    <w:rsid w:val="57A74D75"/>
    <w:rsid w:val="57B520BD"/>
    <w:rsid w:val="57C558F5"/>
    <w:rsid w:val="57D4AF9E"/>
    <w:rsid w:val="57E1CE65"/>
    <w:rsid w:val="57EC808F"/>
    <w:rsid w:val="5808760B"/>
    <w:rsid w:val="580B6013"/>
    <w:rsid w:val="582EF6D7"/>
    <w:rsid w:val="58425DF5"/>
    <w:rsid w:val="58501545"/>
    <w:rsid w:val="585E7B06"/>
    <w:rsid w:val="5864E8EF"/>
    <w:rsid w:val="588800A0"/>
    <w:rsid w:val="58B23CDF"/>
    <w:rsid w:val="58BB5B07"/>
    <w:rsid w:val="58BCBC53"/>
    <w:rsid w:val="58C4EA25"/>
    <w:rsid w:val="58C51690"/>
    <w:rsid w:val="58C98D71"/>
    <w:rsid w:val="58CEF0C8"/>
    <w:rsid w:val="58DE0B41"/>
    <w:rsid w:val="58EFC384"/>
    <w:rsid w:val="58F28EE4"/>
    <w:rsid w:val="5906F2A8"/>
    <w:rsid w:val="590CA9A8"/>
    <w:rsid w:val="5932FA86"/>
    <w:rsid w:val="59345A2C"/>
    <w:rsid w:val="593E2E3E"/>
    <w:rsid w:val="5953487E"/>
    <w:rsid w:val="59752456"/>
    <w:rsid w:val="599826E4"/>
    <w:rsid w:val="59AA7C2B"/>
    <w:rsid w:val="59ADA829"/>
    <w:rsid w:val="59B12EBE"/>
    <w:rsid w:val="59CF7D21"/>
    <w:rsid w:val="59DEDCC5"/>
    <w:rsid w:val="59E98C1A"/>
    <w:rsid w:val="59E9F468"/>
    <w:rsid w:val="59EDE453"/>
    <w:rsid w:val="59F317CF"/>
    <w:rsid w:val="59F50575"/>
    <w:rsid w:val="5A039C86"/>
    <w:rsid w:val="5A13494F"/>
    <w:rsid w:val="5A2FC527"/>
    <w:rsid w:val="5A3069F1"/>
    <w:rsid w:val="5A4172F2"/>
    <w:rsid w:val="5A626B3D"/>
    <w:rsid w:val="5A6F3803"/>
    <w:rsid w:val="5A7207E1"/>
    <w:rsid w:val="5A752E0F"/>
    <w:rsid w:val="5A75E2B6"/>
    <w:rsid w:val="5A99A371"/>
    <w:rsid w:val="5AA47301"/>
    <w:rsid w:val="5AA56FA8"/>
    <w:rsid w:val="5AAB9282"/>
    <w:rsid w:val="5AB79E13"/>
    <w:rsid w:val="5AE5E38B"/>
    <w:rsid w:val="5AEBBEE0"/>
    <w:rsid w:val="5AEFA77E"/>
    <w:rsid w:val="5AF32BF7"/>
    <w:rsid w:val="5AF3E771"/>
    <w:rsid w:val="5B049E55"/>
    <w:rsid w:val="5B1ACEE8"/>
    <w:rsid w:val="5B29861B"/>
    <w:rsid w:val="5B46A1C4"/>
    <w:rsid w:val="5B56D6F5"/>
    <w:rsid w:val="5B5ED6AE"/>
    <w:rsid w:val="5B75E2C4"/>
    <w:rsid w:val="5B8052F7"/>
    <w:rsid w:val="5B905434"/>
    <w:rsid w:val="5B948847"/>
    <w:rsid w:val="5B9CB65D"/>
    <w:rsid w:val="5BA42A66"/>
    <w:rsid w:val="5BC77B70"/>
    <w:rsid w:val="5BD75E39"/>
    <w:rsid w:val="5BE62BFD"/>
    <w:rsid w:val="5BF6A65F"/>
    <w:rsid w:val="5C01BBD7"/>
    <w:rsid w:val="5C068B08"/>
    <w:rsid w:val="5C0EE5B2"/>
    <w:rsid w:val="5C2AACC5"/>
    <w:rsid w:val="5C2AB0F3"/>
    <w:rsid w:val="5C2BB534"/>
    <w:rsid w:val="5C3B2788"/>
    <w:rsid w:val="5C3D51A8"/>
    <w:rsid w:val="5C466070"/>
    <w:rsid w:val="5C6CEFC4"/>
    <w:rsid w:val="5C70A603"/>
    <w:rsid w:val="5C83ED41"/>
    <w:rsid w:val="5C841739"/>
    <w:rsid w:val="5C9A4784"/>
    <w:rsid w:val="5C9BDC50"/>
    <w:rsid w:val="5C9E3AFD"/>
    <w:rsid w:val="5CAE33CF"/>
    <w:rsid w:val="5CB2BAC2"/>
    <w:rsid w:val="5CC7DC7E"/>
    <w:rsid w:val="5CD54581"/>
    <w:rsid w:val="5CF2FBE6"/>
    <w:rsid w:val="5CFFAAD0"/>
    <w:rsid w:val="5D0114CB"/>
    <w:rsid w:val="5D0A5B11"/>
    <w:rsid w:val="5D1265CD"/>
    <w:rsid w:val="5D161923"/>
    <w:rsid w:val="5D266273"/>
    <w:rsid w:val="5D2E7FCD"/>
    <w:rsid w:val="5D38CE51"/>
    <w:rsid w:val="5D3B7AB1"/>
    <w:rsid w:val="5D3F672A"/>
    <w:rsid w:val="5D5FCAD7"/>
    <w:rsid w:val="5D65D252"/>
    <w:rsid w:val="5D673413"/>
    <w:rsid w:val="5D854075"/>
    <w:rsid w:val="5D8DD72B"/>
    <w:rsid w:val="5D9FBC45"/>
    <w:rsid w:val="5DC23888"/>
    <w:rsid w:val="5DC4FB0F"/>
    <w:rsid w:val="5DCDE3B9"/>
    <w:rsid w:val="5DD7C97D"/>
    <w:rsid w:val="5DD9A356"/>
    <w:rsid w:val="5DDDB078"/>
    <w:rsid w:val="5DE7D803"/>
    <w:rsid w:val="5DFFD969"/>
    <w:rsid w:val="5E0AF115"/>
    <w:rsid w:val="5E0F9DF1"/>
    <w:rsid w:val="5E1C8D9B"/>
    <w:rsid w:val="5E1ECB2C"/>
    <w:rsid w:val="5E2688F5"/>
    <w:rsid w:val="5E343F41"/>
    <w:rsid w:val="5E35F6D6"/>
    <w:rsid w:val="5E41E4D4"/>
    <w:rsid w:val="5E5E2036"/>
    <w:rsid w:val="5E5F3B16"/>
    <w:rsid w:val="5E6FFFF2"/>
    <w:rsid w:val="5E76C449"/>
    <w:rsid w:val="5E7A1BEA"/>
    <w:rsid w:val="5E7D6EB6"/>
    <w:rsid w:val="5E8E563F"/>
    <w:rsid w:val="5E914B0E"/>
    <w:rsid w:val="5E93D2AC"/>
    <w:rsid w:val="5EA7450A"/>
    <w:rsid w:val="5EAE0DF5"/>
    <w:rsid w:val="5EAF6006"/>
    <w:rsid w:val="5EBC6F56"/>
    <w:rsid w:val="5ECD233E"/>
    <w:rsid w:val="5EE5A85A"/>
    <w:rsid w:val="5EF75B02"/>
    <w:rsid w:val="5EFB9B38"/>
    <w:rsid w:val="5EFF9629"/>
    <w:rsid w:val="5F0B1B3A"/>
    <w:rsid w:val="5F2D7CD8"/>
    <w:rsid w:val="5F333676"/>
    <w:rsid w:val="5F3C0A6B"/>
    <w:rsid w:val="5F3EE1A7"/>
    <w:rsid w:val="5F5661DF"/>
    <w:rsid w:val="5F6F19C8"/>
    <w:rsid w:val="5F71506A"/>
    <w:rsid w:val="5F80B22A"/>
    <w:rsid w:val="5F84978F"/>
    <w:rsid w:val="5F87A14A"/>
    <w:rsid w:val="5F90CBB2"/>
    <w:rsid w:val="5FA38BBD"/>
    <w:rsid w:val="5FC444D7"/>
    <w:rsid w:val="5FC96F06"/>
    <w:rsid w:val="5FCDC7B3"/>
    <w:rsid w:val="5FD1A247"/>
    <w:rsid w:val="5FE703E2"/>
    <w:rsid w:val="5FF9440D"/>
    <w:rsid w:val="600B6894"/>
    <w:rsid w:val="6023DA19"/>
    <w:rsid w:val="60433EF1"/>
    <w:rsid w:val="604B6596"/>
    <w:rsid w:val="6050B091"/>
    <w:rsid w:val="6059C140"/>
    <w:rsid w:val="6061D3A6"/>
    <w:rsid w:val="60797562"/>
    <w:rsid w:val="6084E4E9"/>
    <w:rsid w:val="60978C19"/>
    <w:rsid w:val="60ADF46B"/>
    <w:rsid w:val="60B38ED2"/>
    <w:rsid w:val="60BFC43E"/>
    <w:rsid w:val="60D49165"/>
    <w:rsid w:val="60D8CD1A"/>
    <w:rsid w:val="60F2D2F6"/>
    <w:rsid w:val="60FB18CA"/>
    <w:rsid w:val="60FBCFC9"/>
    <w:rsid w:val="60FCEA90"/>
    <w:rsid w:val="61011970"/>
    <w:rsid w:val="610E1CEA"/>
    <w:rsid w:val="6118AB50"/>
    <w:rsid w:val="6145C8A4"/>
    <w:rsid w:val="615120D8"/>
    <w:rsid w:val="61696E1A"/>
    <w:rsid w:val="6174352C"/>
    <w:rsid w:val="617DAD95"/>
    <w:rsid w:val="6190E175"/>
    <w:rsid w:val="6197D7F7"/>
    <w:rsid w:val="61985E20"/>
    <w:rsid w:val="61CB4498"/>
    <w:rsid w:val="61CC5D5D"/>
    <w:rsid w:val="61F49DFF"/>
    <w:rsid w:val="61FD035A"/>
    <w:rsid w:val="6202E694"/>
    <w:rsid w:val="62270715"/>
    <w:rsid w:val="622A207F"/>
    <w:rsid w:val="623D0DAE"/>
    <w:rsid w:val="626150A5"/>
    <w:rsid w:val="627CE436"/>
    <w:rsid w:val="62892999"/>
    <w:rsid w:val="628A2DF5"/>
    <w:rsid w:val="62984CD2"/>
    <w:rsid w:val="62A6B20D"/>
    <w:rsid w:val="62B0A04E"/>
    <w:rsid w:val="62B1752F"/>
    <w:rsid w:val="62BB6E08"/>
    <w:rsid w:val="62D0A4EE"/>
    <w:rsid w:val="62DCF128"/>
    <w:rsid w:val="630FF8F1"/>
    <w:rsid w:val="6319B6AD"/>
    <w:rsid w:val="631C4F98"/>
    <w:rsid w:val="631C5871"/>
    <w:rsid w:val="631D7553"/>
    <w:rsid w:val="632729C9"/>
    <w:rsid w:val="632F0E9F"/>
    <w:rsid w:val="634E8D49"/>
    <w:rsid w:val="635FF1BC"/>
    <w:rsid w:val="63602070"/>
    <w:rsid w:val="63648BBE"/>
    <w:rsid w:val="636C165C"/>
    <w:rsid w:val="6377A328"/>
    <w:rsid w:val="6385306C"/>
    <w:rsid w:val="638F7241"/>
    <w:rsid w:val="639D0B48"/>
    <w:rsid w:val="639FC2C4"/>
    <w:rsid w:val="63DAD80C"/>
    <w:rsid w:val="63E61CD7"/>
    <w:rsid w:val="640E883E"/>
    <w:rsid w:val="6410FADD"/>
    <w:rsid w:val="641445B3"/>
    <w:rsid w:val="6427B131"/>
    <w:rsid w:val="643F6D35"/>
    <w:rsid w:val="6450A399"/>
    <w:rsid w:val="645F3F3B"/>
    <w:rsid w:val="6478AD08"/>
    <w:rsid w:val="6494D651"/>
    <w:rsid w:val="64993C92"/>
    <w:rsid w:val="649B3DD4"/>
    <w:rsid w:val="649CE0F9"/>
    <w:rsid w:val="64A49D07"/>
    <w:rsid w:val="64AEFB49"/>
    <w:rsid w:val="64BB5202"/>
    <w:rsid w:val="64C93A8C"/>
    <w:rsid w:val="64DF5032"/>
    <w:rsid w:val="64E9DBF4"/>
    <w:rsid w:val="64EF9928"/>
    <w:rsid w:val="64FDCA0B"/>
    <w:rsid w:val="650298F1"/>
    <w:rsid w:val="6507395D"/>
    <w:rsid w:val="650FC5F6"/>
    <w:rsid w:val="6512F3B4"/>
    <w:rsid w:val="6514F92F"/>
    <w:rsid w:val="65163E56"/>
    <w:rsid w:val="65293654"/>
    <w:rsid w:val="653B5FF2"/>
    <w:rsid w:val="654A23FE"/>
    <w:rsid w:val="654C3EBE"/>
    <w:rsid w:val="6551A769"/>
    <w:rsid w:val="6556E9F6"/>
    <w:rsid w:val="655C06F1"/>
    <w:rsid w:val="655FD5B6"/>
    <w:rsid w:val="656244A9"/>
    <w:rsid w:val="65659552"/>
    <w:rsid w:val="6570B073"/>
    <w:rsid w:val="65761A6F"/>
    <w:rsid w:val="65817F03"/>
    <w:rsid w:val="65819DCB"/>
    <w:rsid w:val="6584EEE7"/>
    <w:rsid w:val="65A96449"/>
    <w:rsid w:val="65AAB43F"/>
    <w:rsid w:val="65B6E497"/>
    <w:rsid w:val="65BAF2F7"/>
    <w:rsid w:val="65C5E9C7"/>
    <w:rsid w:val="65EA7F7E"/>
    <w:rsid w:val="65F1FE9B"/>
    <w:rsid w:val="65FEC7A9"/>
    <w:rsid w:val="66090364"/>
    <w:rsid w:val="660AE98F"/>
    <w:rsid w:val="6611D122"/>
    <w:rsid w:val="661C4BA4"/>
    <w:rsid w:val="663479E4"/>
    <w:rsid w:val="665E45A0"/>
    <w:rsid w:val="665E5038"/>
    <w:rsid w:val="665F82B7"/>
    <w:rsid w:val="66627ED5"/>
    <w:rsid w:val="668E7F7A"/>
    <w:rsid w:val="66940D24"/>
    <w:rsid w:val="66A6C189"/>
    <w:rsid w:val="66BB3501"/>
    <w:rsid w:val="66C41C32"/>
    <w:rsid w:val="66CC9A2C"/>
    <w:rsid w:val="66DC416C"/>
    <w:rsid w:val="66E31E67"/>
    <w:rsid w:val="66E831C8"/>
    <w:rsid w:val="66ED77CA"/>
    <w:rsid w:val="66F17852"/>
    <w:rsid w:val="6706CD9D"/>
    <w:rsid w:val="6717D186"/>
    <w:rsid w:val="671FA4C4"/>
    <w:rsid w:val="67217AFB"/>
    <w:rsid w:val="6727E285"/>
    <w:rsid w:val="6728B5A0"/>
    <w:rsid w:val="672D8F14"/>
    <w:rsid w:val="673717CC"/>
    <w:rsid w:val="673B85D4"/>
    <w:rsid w:val="674613EC"/>
    <w:rsid w:val="67584B19"/>
    <w:rsid w:val="67686D6E"/>
    <w:rsid w:val="6769BE40"/>
    <w:rsid w:val="676ADF00"/>
    <w:rsid w:val="6770F0EA"/>
    <w:rsid w:val="67777E31"/>
    <w:rsid w:val="679A1C5C"/>
    <w:rsid w:val="67A88217"/>
    <w:rsid w:val="67AE88B5"/>
    <w:rsid w:val="67AEBD02"/>
    <w:rsid w:val="67C273C2"/>
    <w:rsid w:val="67D69439"/>
    <w:rsid w:val="67DD9B60"/>
    <w:rsid w:val="67EC6F95"/>
    <w:rsid w:val="67F5EBE7"/>
    <w:rsid w:val="6814EEDE"/>
    <w:rsid w:val="681822A0"/>
    <w:rsid w:val="6819B699"/>
    <w:rsid w:val="681BB522"/>
    <w:rsid w:val="68223ACE"/>
    <w:rsid w:val="68283957"/>
    <w:rsid w:val="683EDA1F"/>
    <w:rsid w:val="684FE320"/>
    <w:rsid w:val="68522BF5"/>
    <w:rsid w:val="68768670"/>
    <w:rsid w:val="687E91FF"/>
    <w:rsid w:val="6880B435"/>
    <w:rsid w:val="68864A56"/>
    <w:rsid w:val="688EE9BF"/>
    <w:rsid w:val="689A2F15"/>
    <w:rsid w:val="68A08C21"/>
    <w:rsid w:val="68A5A6C7"/>
    <w:rsid w:val="68A8CDF5"/>
    <w:rsid w:val="68A9106F"/>
    <w:rsid w:val="68B37941"/>
    <w:rsid w:val="68C1AC9A"/>
    <w:rsid w:val="68CD8D5A"/>
    <w:rsid w:val="68E47698"/>
    <w:rsid w:val="68F5D8AD"/>
    <w:rsid w:val="6904FA67"/>
    <w:rsid w:val="6906AF9F"/>
    <w:rsid w:val="691C1636"/>
    <w:rsid w:val="692821F1"/>
    <w:rsid w:val="694217B9"/>
    <w:rsid w:val="695568E1"/>
    <w:rsid w:val="69593B03"/>
    <w:rsid w:val="6974094C"/>
    <w:rsid w:val="697E5A32"/>
    <w:rsid w:val="699039D3"/>
    <w:rsid w:val="69C76F5C"/>
    <w:rsid w:val="6A07E0AF"/>
    <w:rsid w:val="6A0D3E3B"/>
    <w:rsid w:val="6A2637D3"/>
    <w:rsid w:val="6A280889"/>
    <w:rsid w:val="6A3B74EA"/>
    <w:rsid w:val="6A66EE66"/>
    <w:rsid w:val="6A7369AA"/>
    <w:rsid w:val="6A74ECFE"/>
    <w:rsid w:val="6A85EA8A"/>
    <w:rsid w:val="6A8644BE"/>
    <w:rsid w:val="6A989C34"/>
    <w:rsid w:val="6A9CC062"/>
    <w:rsid w:val="6AA112E5"/>
    <w:rsid w:val="6AAA2F5B"/>
    <w:rsid w:val="6AAC05DA"/>
    <w:rsid w:val="6AACB3B6"/>
    <w:rsid w:val="6AC2C3E1"/>
    <w:rsid w:val="6AD3A2C7"/>
    <w:rsid w:val="6AD8E9B4"/>
    <w:rsid w:val="6ADA560D"/>
    <w:rsid w:val="6ADD6052"/>
    <w:rsid w:val="6AE794D5"/>
    <w:rsid w:val="6AE7E309"/>
    <w:rsid w:val="6AE8C382"/>
    <w:rsid w:val="6AEDDDEA"/>
    <w:rsid w:val="6B0137C1"/>
    <w:rsid w:val="6B059877"/>
    <w:rsid w:val="6B1874B6"/>
    <w:rsid w:val="6B1C589F"/>
    <w:rsid w:val="6B1EA4B6"/>
    <w:rsid w:val="6B1FC5CC"/>
    <w:rsid w:val="6B34B3B6"/>
    <w:rsid w:val="6B500924"/>
    <w:rsid w:val="6B51BD18"/>
    <w:rsid w:val="6B5704E0"/>
    <w:rsid w:val="6B584741"/>
    <w:rsid w:val="6B639CA5"/>
    <w:rsid w:val="6B89EEF3"/>
    <w:rsid w:val="6B8A0F99"/>
    <w:rsid w:val="6B92EF8C"/>
    <w:rsid w:val="6BA740C1"/>
    <w:rsid w:val="6BAB3866"/>
    <w:rsid w:val="6BCAFC27"/>
    <w:rsid w:val="6BDF27C4"/>
    <w:rsid w:val="6C005B2C"/>
    <w:rsid w:val="6C0A9F1A"/>
    <w:rsid w:val="6C0E4997"/>
    <w:rsid w:val="6C123ACB"/>
    <w:rsid w:val="6C17A9AE"/>
    <w:rsid w:val="6C254384"/>
    <w:rsid w:val="6C308D2C"/>
    <w:rsid w:val="6C33D2E3"/>
    <w:rsid w:val="6C552447"/>
    <w:rsid w:val="6C60C54D"/>
    <w:rsid w:val="6C62CADD"/>
    <w:rsid w:val="6C6F67D8"/>
    <w:rsid w:val="6C9423C9"/>
    <w:rsid w:val="6C9D7BE1"/>
    <w:rsid w:val="6C9DFDEA"/>
    <w:rsid w:val="6CA183B5"/>
    <w:rsid w:val="6CA4200F"/>
    <w:rsid w:val="6CCCC313"/>
    <w:rsid w:val="6CDF09B9"/>
    <w:rsid w:val="6CE2E95C"/>
    <w:rsid w:val="6CE59592"/>
    <w:rsid w:val="6CE8EF7D"/>
    <w:rsid w:val="6CF57868"/>
    <w:rsid w:val="6CF9A7B0"/>
    <w:rsid w:val="6D17EE16"/>
    <w:rsid w:val="6D22086A"/>
    <w:rsid w:val="6D2AF114"/>
    <w:rsid w:val="6D3FD2FA"/>
    <w:rsid w:val="6D400F8B"/>
    <w:rsid w:val="6D4803F8"/>
    <w:rsid w:val="6D4CB52A"/>
    <w:rsid w:val="6D576BB3"/>
    <w:rsid w:val="6D686250"/>
    <w:rsid w:val="6D6B3617"/>
    <w:rsid w:val="6DA2710E"/>
    <w:rsid w:val="6DAAF76F"/>
    <w:rsid w:val="6DB5D2D7"/>
    <w:rsid w:val="6DB705E4"/>
    <w:rsid w:val="6DBF2829"/>
    <w:rsid w:val="6DC8DC50"/>
    <w:rsid w:val="6DDDDB09"/>
    <w:rsid w:val="6DF3174B"/>
    <w:rsid w:val="6DFFA131"/>
    <w:rsid w:val="6E032173"/>
    <w:rsid w:val="6E037DC8"/>
    <w:rsid w:val="6E08935D"/>
    <w:rsid w:val="6E16FAEC"/>
    <w:rsid w:val="6E26D363"/>
    <w:rsid w:val="6E3BFCF7"/>
    <w:rsid w:val="6E3FE1CC"/>
    <w:rsid w:val="6E4EED23"/>
    <w:rsid w:val="6E5A2924"/>
    <w:rsid w:val="6E5AF263"/>
    <w:rsid w:val="6E672C10"/>
    <w:rsid w:val="6E7080FA"/>
    <w:rsid w:val="6E730A78"/>
    <w:rsid w:val="6E74CDFB"/>
    <w:rsid w:val="6E76C169"/>
    <w:rsid w:val="6E7CFB2E"/>
    <w:rsid w:val="6E857F31"/>
    <w:rsid w:val="6E871CC3"/>
    <w:rsid w:val="6EA393CF"/>
    <w:rsid w:val="6EA6A9A7"/>
    <w:rsid w:val="6EAD95F6"/>
    <w:rsid w:val="6EBDDE52"/>
    <w:rsid w:val="6ED507EF"/>
    <w:rsid w:val="6EE18801"/>
    <w:rsid w:val="6EF5CBA1"/>
    <w:rsid w:val="6EF9D128"/>
    <w:rsid w:val="6EFCC538"/>
    <w:rsid w:val="6EFD8656"/>
    <w:rsid w:val="6EFEBFDE"/>
    <w:rsid w:val="6F01C649"/>
    <w:rsid w:val="6F03CA1A"/>
    <w:rsid w:val="6F05ED2E"/>
    <w:rsid w:val="6F100CC3"/>
    <w:rsid w:val="6F102543"/>
    <w:rsid w:val="6F1E861A"/>
    <w:rsid w:val="6F2E675E"/>
    <w:rsid w:val="6F33BD66"/>
    <w:rsid w:val="6F615BDC"/>
    <w:rsid w:val="6F6E6DAE"/>
    <w:rsid w:val="6F7D3246"/>
    <w:rsid w:val="6F7E0D5F"/>
    <w:rsid w:val="6F8A2090"/>
    <w:rsid w:val="6F94BFB1"/>
    <w:rsid w:val="6FA91462"/>
    <w:rsid w:val="6FB0940C"/>
    <w:rsid w:val="6FC04D5A"/>
    <w:rsid w:val="6FF0787C"/>
    <w:rsid w:val="700141BF"/>
    <w:rsid w:val="701AEAB1"/>
    <w:rsid w:val="7024B1EB"/>
    <w:rsid w:val="70282D32"/>
    <w:rsid w:val="7032F74C"/>
    <w:rsid w:val="703FD46A"/>
    <w:rsid w:val="7040C0D9"/>
    <w:rsid w:val="7049F49A"/>
    <w:rsid w:val="7076DEEE"/>
    <w:rsid w:val="70785D75"/>
    <w:rsid w:val="707DF04E"/>
    <w:rsid w:val="70838A06"/>
    <w:rsid w:val="7083A6BE"/>
    <w:rsid w:val="7089048E"/>
    <w:rsid w:val="70981743"/>
    <w:rsid w:val="70A8FB3F"/>
    <w:rsid w:val="70B1BD48"/>
    <w:rsid w:val="70B3D3D3"/>
    <w:rsid w:val="70B4B095"/>
    <w:rsid w:val="70B9410F"/>
    <w:rsid w:val="70CA560D"/>
    <w:rsid w:val="70D97CB6"/>
    <w:rsid w:val="70FA9174"/>
    <w:rsid w:val="70FDC106"/>
    <w:rsid w:val="71029454"/>
    <w:rsid w:val="711B2539"/>
    <w:rsid w:val="711B27FE"/>
    <w:rsid w:val="71303580"/>
    <w:rsid w:val="71353CAC"/>
    <w:rsid w:val="713622A6"/>
    <w:rsid w:val="718C616F"/>
    <w:rsid w:val="719D1220"/>
    <w:rsid w:val="71BAF48A"/>
    <w:rsid w:val="71C2CE00"/>
    <w:rsid w:val="71C6FC41"/>
    <w:rsid w:val="71D52C34"/>
    <w:rsid w:val="71D828CC"/>
    <w:rsid w:val="71EBB0B2"/>
    <w:rsid w:val="71F26143"/>
    <w:rsid w:val="71FA0223"/>
    <w:rsid w:val="72012EDB"/>
    <w:rsid w:val="721B444C"/>
    <w:rsid w:val="72257445"/>
    <w:rsid w:val="724008D0"/>
    <w:rsid w:val="7246AE79"/>
    <w:rsid w:val="7257CC31"/>
    <w:rsid w:val="726143E1"/>
    <w:rsid w:val="726D39BD"/>
    <w:rsid w:val="7273CA33"/>
    <w:rsid w:val="7294A38E"/>
    <w:rsid w:val="72979421"/>
    <w:rsid w:val="729BD48E"/>
    <w:rsid w:val="72A69801"/>
    <w:rsid w:val="72AFE18B"/>
    <w:rsid w:val="72BCA3A5"/>
    <w:rsid w:val="72DF8A62"/>
    <w:rsid w:val="72E71A4A"/>
    <w:rsid w:val="7317AC66"/>
    <w:rsid w:val="7327884A"/>
    <w:rsid w:val="733382F2"/>
    <w:rsid w:val="737ACCBE"/>
    <w:rsid w:val="738AB753"/>
    <w:rsid w:val="73BFA836"/>
    <w:rsid w:val="73CDEEB0"/>
    <w:rsid w:val="73D7AA7C"/>
    <w:rsid w:val="73E861EB"/>
    <w:rsid w:val="73FCE8AC"/>
    <w:rsid w:val="740032FE"/>
    <w:rsid w:val="740BB510"/>
    <w:rsid w:val="744E8E42"/>
    <w:rsid w:val="745A3973"/>
    <w:rsid w:val="74615CB0"/>
    <w:rsid w:val="746B4274"/>
    <w:rsid w:val="746C6EAA"/>
    <w:rsid w:val="74738F89"/>
    <w:rsid w:val="747972AB"/>
    <w:rsid w:val="749162FB"/>
    <w:rsid w:val="749958FE"/>
    <w:rsid w:val="749B4E3A"/>
    <w:rsid w:val="74A30BF1"/>
    <w:rsid w:val="74A84A1E"/>
    <w:rsid w:val="74B0DB73"/>
    <w:rsid w:val="74E9DE36"/>
    <w:rsid w:val="74ECF196"/>
    <w:rsid w:val="74EF8935"/>
    <w:rsid w:val="74F46EE2"/>
    <w:rsid w:val="74FF462D"/>
    <w:rsid w:val="750C8F8D"/>
    <w:rsid w:val="750DF14E"/>
    <w:rsid w:val="7510A1C7"/>
    <w:rsid w:val="75186017"/>
    <w:rsid w:val="752203DC"/>
    <w:rsid w:val="75265164"/>
    <w:rsid w:val="75302AA7"/>
    <w:rsid w:val="753183DE"/>
    <w:rsid w:val="7538BE79"/>
    <w:rsid w:val="7540430F"/>
    <w:rsid w:val="75483830"/>
    <w:rsid w:val="7549BD87"/>
    <w:rsid w:val="755B7897"/>
    <w:rsid w:val="756E28A0"/>
    <w:rsid w:val="757EE355"/>
    <w:rsid w:val="75874824"/>
    <w:rsid w:val="759B1B8A"/>
    <w:rsid w:val="75A5E944"/>
    <w:rsid w:val="75A7A6E7"/>
    <w:rsid w:val="75AA2279"/>
    <w:rsid w:val="75B145B6"/>
    <w:rsid w:val="75BF8C30"/>
    <w:rsid w:val="75C538BF"/>
    <w:rsid w:val="75C65E03"/>
    <w:rsid w:val="75CFD3C1"/>
    <w:rsid w:val="760F3B0A"/>
    <w:rsid w:val="76160438"/>
    <w:rsid w:val="7628427E"/>
    <w:rsid w:val="7636DB2C"/>
    <w:rsid w:val="76402BC2"/>
    <w:rsid w:val="764BFE74"/>
    <w:rsid w:val="7651A862"/>
    <w:rsid w:val="765DB4D5"/>
    <w:rsid w:val="768FD83E"/>
    <w:rsid w:val="76979551"/>
    <w:rsid w:val="76A55677"/>
    <w:rsid w:val="76D2D94D"/>
    <w:rsid w:val="76DC7349"/>
    <w:rsid w:val="76DE0116"/>
    <w:rsid w:val="76F5838B"/>
    <w:rsid w:val="76F7A565"/>
    <w:rsid w:val="77169873"/>
    <w:rsid w:val="771F1221"/>
    <w:rsid w:val="771F9589"/>
    <w:rsid w:val="77231885"/>
    <w:rsid w:val="773B60B1"/>
    <w:rsid w:val="773F3E18"/>
    <w:rsid w:val="77577D6B"/>
    <w:rsid w:val="77610920"/>
    <w:rsid w:val="776BEA08"/>
    <w:rsid w:val="776EFFE0"/>
    <w:rsid w:val="778CC7DD"/>
    <w:rsid w:val="778E6B49"/>
    <w:rsid w:val="778EBBE0"/>
    <w:rsid w:val="7798BE4A"/>
    <w:rsid w:val="7798FD72"/>
    <w:rsid w:val="779BE77A"/>
    <w:rsid w:val="77AED0E2"/>
    <w:rsid w:val="77B84CED"/>
    <w:rsid w:val="77C336AE"/>
    <w:rsid w:val="77CE1216"/>
    <w:rsid w:val="77D2AC18"/>
    <w:rsid w:val="77E202C1"/>
    <w:rsid w:val="77EA0BAF"/>
    <w:rsid w:val="77F35537"/>
    <w:rsid w:val="77F5EDCE"/>
    <w:rsid w:val="780409CD"/>
    <w:rsid w:val="780E5F53"/>
    <w:rsid w:val="780F041F"/>
    <w:rsid w:val="7811DD43"/>
    <w:rsid w:val="782433AC"/>
    <w:rsid w:val="78406B2E"/>
    <w:rsid w:val="784D9F5E"/>
    <w:rsid w:val="784FFD3E"/>
    <w:rsid w:val="78632855"/>
    <w:rsid w:val="786E1FF1"/>
    <w:rsid w:val="786F2222"/>
    <w:rsid w:val="788B47FE"/>
    <w:rsid w:val="78A98808"/>
    <w:rsid w:val="78B6EE33"/>
    <w:rsid w:val="78BA1947"/>
    <w:rsid w:val="78BB517E"/>
    <w:rsid w:val="78BF3CAD"/>
    <w:rsid w:val="78C4CE25"/>
    <w:rsid w:val="78C8B0C5"/>
    <w:rsid w:val="78DC15D7"/>
    <w:rsid w:val="78E90BF7"/>
    <w:rsid w:val="7900B38F"/>
    <w:rsid w:val="790C086D"/>
    <w:rsid w:val="791841DA"/>
    <w:rsid w:val="791BE120"/>
    <w:rsid w:val="792B447C"/>
    <w:rsid w:val="792E996B"/>
    <w:rsid w:val="79494EDC"/>
    <w:rsid w:val="794A79BA"/>
    <w:rsid w:val="795141E8"/>
    <w:rsid w:val="7955389D"/>
    <w:rsid w:val="796E7C79"/>
    <w:rsid w:val="797C3613"/>
    <w:rsid w:val="79858CDC"/>
    <w:rsid w:val="798EBEC4"/>
    <w:rsid w:val="79A004A9"/>
    <w:rsid w:val="79BA9447"/>
    <w:rsid w:val="79BF0B28"/>
    <w:rsid w:val="79CAD71C"/>
    <w:rsid w:val="79CB91B5"/>
    <w:rsid w:val="79CD1123"/>
    <w:rsid w:val="79D4D7D4"/>
    <w:rsid w:val="79FE0237"/>
    <w:rsid w:val="7A0F9B3A"/>
    <w:rsid w:val="7A201CCC"/>
    <w:rsid w:val="7A2A4730"/>
    <w:rsid w:val="7A2A7EAF"/>
    <w:rsid w:val="7A5A0BE7"/>
    <w:rsid w:val="7A5E6BCA"/>
    <w:rsid w:val="7A6139BC"/>
    <w:rsid w:val="7A681F90"/>
    <w:rsid w:val="7A75F5D0"/>
    <w:rsid w:val="7A7FF7F7"/>
    <w:rsid w:val="7A8F1E2D"/>
    <w:rsid w:val="7A947285"/>
    <w:rsid w:val="7AA9ED4F"/>
    <w:rsid w:val="7AB40F81"/>
    <w:rsid w:val="7ABE5AF2"/>
    <w:rsid w:val="7AD5A5C9"/>
    <w:rsid w:val="7AE5DC7C"/>
    <w:rsid w:val="7B10B397"/>
    <w:rsid w:val="7B1B0EE1"/>
    <w:rsid w:val="7B21E35F"/>
    <w:rsid w:val="7B34A67D"/>
    <w:rsid w:val="7B41D925"/>
    <w:rsid w:val="7B4353B9"/>
    <w:rsid w:val="7B613B49"/>
    <w:rsid w:val="7B86A0E6"/>
    <w:rsid w:val="7B8C8003"/>
    <w:rsid w:val="7B9B1F91"/>
    <w:rsid w:val="7BA50555"/>
    <w:rsid w:val="7BAF0874"/>
    <w:rsid w:val="7BCDE8BF"/>
    <w:rsid w:val="7BDB347D"/>
    <w:rsid w:val="7BE224E9"/>
    <w:rsid w:val="7BFE7633"/>
    <w:rsid w:val="7C050039"/>
    <w:rsid w:val="7C17F8E2"/>
    <w:rsid w:val="7C2BE230"/>
    <w:rsid w:val="7C306757"/>
    <w:rsid w:val="7C323A93"/>
    <w:rsid w:val="7C36CEAB"/>
    <w:rsid w:val="7C37F1D8"/>
    <w:rsid w:val="7C3FEDCA"/>
    <w:rsid w:val="7C41F88F"/>
    <w:rsid w:val="7C4862DC"/>
    <w:rsid w:val="7C55F80D"/>
    <w:rsid w:val="7C5705D9"/>
    <w:rsid w:val="7C68279D"/>
    <w:rsid w:val="7C837F54"/>
    <w:rsid w:val="7C8DAAFE"/>
    <w:rsid w:val="7C94F0B4"/>
    <w:rsid w:val="7C99D3C3"/>
    <w:rsid w:val="7CB8ADC0"/>
    <w:rsid w:val="7CDA6538"/>
    <w:rsid w:val="7CE0D457"/>
    <w:rsid w:val="7D04C612"/>
    <w:rsid w:val="7D0EFEA1"/>
    <w:rsid w:val="7D1F7ACF"/>
    <w:rsid w:val="7D6862A4"/>
    <w:rsid w:val="7D6B1DBA"/>
    <w:rsid w:val="7D6F99A0"/>
    <w:rsid w:val="7D7520B0"/>
    <w:rsid w:val="7D7931AC"/>
    <w:rsid w:val="7D84CD2B"/>
    <w:rsid w:val="7D8A37F3"/>
    <w:rsid w:val="7D909395"/>
    <w:rsid w:val="7D96EAD6"/>
    <w:rsid w:val="7DA4A350"/>
    <w:rsid w:val="7DAD1502"/>
    <w:rsid w:val="7DEC348D"/>
    <w:rsid w:val="7DFA976A"/>
    <w:rsid w:val="7E31724B"/>
    <w:rsid w:val="7E389F50"/>
    <w:rsid w:val="7E3FC28D"/>
    <w:rsid w:val="7E439543"/>
    <w:rsid w:val="7E4B1B56"/>
    <w:rsid w:val="7E4BB1A4"/>
    <w:rsid w:val="7E55E661"/>
    <w:rsid w:val="7E6458B2"/>
    <w:rsid w:val="7E86B1BA"/>
    <w:rsid w:val="7E88CFD3"/>
    <w:rsid w:val="7E8D9094"/>
    <w:rsid w:val="7E9307DE"/>
    <w:rsid w:val="7EB95EAF"/>
    <w:rsid w:val="7EC7B46F"/>
    <w:rsid w:val="7ECCA687"/>
    <w:rsid w:val="7ECDA3A1"/>
    <w:rsid w:val="7ECF690E"/>
    <w:rsid w:val="7ECFEA9E"/>
    <w:rsid w:val="7EDA23B3"/>
    <w:rsid w:val="7EF23969"/>
    <w:rsid w:val="7F094B68"/>
    <w:rsid w:val="7F0ECE98"/>
    <w:rsid w:val="7F113E6F"/>
    <w:rsid w:val="7F131708"/>
    <w:rsid w:val="7F18144E"/>
    <w:rsid w:val="7F19E66E"/>
    <w:rsid w:val="7F38BB17"/>
    <w:rsid w:val="7F43C77E"/>
    <w:rsid w:val="7F5008A0"/>
    <w:rsid w:val="7F53E7EF"/>
    <w:rsid w:val="7F5A6FF4"/>
    <w:rsid w:val="7F617F21"/>
    <w:rsid w:val="7F648F85"/>
    <w:rsid w:val="7F78B1A6"/>
    <w:rsid w:val="7FA03674"/>
    <w:rsid w:val="7FB7430E"/>
    <w:rsid w:val="7FBCBF40"/>
    <w:rsid w:val="7FD65F59"/>
    <w:rsid w:val="7FD7CB6F"/>
    <w:rsid w:val="7FDBF795"/>
    <w:rsid w:val="7FF02353"/>
    <w:rsid w:val="7FF8E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4AFCDBC2"/>
  <w15:docId w15:val="{64E8EA6D-E367-4E50-88D6-DFC55BDB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1D3422"/>
  </w:style>
  <w:style w:type="paragraph" w:styleId="Heading1">
    <w:name w:val="heading 1"/>
    <w:basedOn w:val="Normal"/>
    <w:next w:val="BodyText"/>
    <w:link w:val="Heading1Char"/>
    <w:uiPriority w:val="9"/>
    <w:qFormat/>
    <w:rsid w:val="001D3422"/>
    <w:pPr>
      <w:keepNext/>
      <w:keepLines/>
      <w:suppressAutoHyphens/>
      <w:spacing w:before="240" w:after="120"/>
      <w:jc w:val="center"/>
      <w:outlineLvl w:val="0"/>
    </w:pPr>
    <w:rPr>
      <w:b/>
      <w:spacing w:val="-3"/>
      <w:kern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1D3422"/>
    <w:pPr>
      <w:keepNext/>
      <w:jc w:val="center"/>
      <w:outlineLvl w:val="1"/>
    </w:pPr>
    <w:rPr>
      <w:b/>
      <w:sz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1D3422"/>
    <w:pPr>
      <w:keepNext/>
      <w:jc w:val="center"/>
      <w:outlineLvl w:val="4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3B0"/>
    <w:rPr>
      <w:rFonts w:ascii="Cambria" w:eastAsia="Malgun Gothic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3B0"/>
    <w:rPr>
      <w:rFonts w:ascii="Cambria" w:eastAsia="Malgun Gothic" w:hAnsi="Cambria" w:cs="Times New Roman"/>
      <w:b/>
      <w:bCs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3B0"/>
    <w:rPr>
      <w:rFonts w:ascii="Calibri" w:eastAsia="Malgun Gothic" w:hAnsi="Calibri" w:cs="Times New Roman"/>
      <w:b/>
      <w:bCs/>
      <w:i/>
      <w:iCs/>
      <w:sz w:val="26"/>
      <w:szCs w:val="26"/>
    </w:rPr>
  </w:style>
  <w:style w:type="paragraph" w:styleId="BodyText">
    <w:name w:val="Body Text"/>
    <w:basedOn w:val="Normal"/>
    <w:link w:val="BodyTextChar"/>
    <w:uiPriority w:val="99"/>
    <w:rsid w:val="00CD1CE4"/>
    <w:pPr>
      <w:suppressAutoHyphens/>
      <w:spacing w:after="160"/>
      <w:jc w:val="both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323B0"/>
  </w:style>
  <w:style w:type="paragraph" w:styleId="Date">
    <w:name w:val="Date"/>
    <w:basedOn w:val="BodyText"/>
    <w:link w:val="DateChar"/>
    <w:uiPriority w:val="99"/>
    <w:rsid w:val="001D3422"/>
    <w:pPr>
      <w:jc w:val="center"/>
    </w:pPr>
  </w:style>
  <w:style w:type="character" w:customStyle="1" w:styleId="DateChar">
    <w:name w:val="Date Char"/>
    <w:basedOn w:val="DefaultParagraphFont"/>
    <w:link w:val="Date"/>
    <w:uiPriority w:val="99"/>
    <w:semiHidden/>
    <w:rsid w:val="006323B0"/>
  </w:style>
  <w:style w:type="character" w:styleId="EndnoteReference">
    <w:name w:val="endnote reference"/>
    <w:basedOn w:val="DefaultParagraphFont"/>
    <w:uiPriority w:val="99"/>
    <w:semiHidden/>
    <w:rsid w:val="001D3422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rsid w:val="001D3422"/>
    <w:pPr>
      <w:tabs>
        <w:tab w:val="left" w:pos="187"/>
      </w:tabs>
      <w:suppressAutoHyphens/>
      <w:spacing w:after="120" w:line="220" w:lineRule="exact"/>
      <w:ind w:left="187" w:hanging="187"/>
      <w:jc w:val="both"/>
    </w:pPr>
    <w:rPr>
      <w:spacing w:val="-3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323B0"/>
  </w:style>
  <w:style w:type="paragraph" w:customStyle="1" w:styleId="abstract">
    <w:name w:val="abstract"/>
    <w:basedOn w:val="BodyText"/>
    <w:rsid w:val="001D3422"/>
    <w:rPr>
      <w:i/>
    </w:rPr>
  </w:style>
  <w:style w:type="paragraph" w:customStyle="1" w:styleId="AMIABodyText">
    <w:name w:val="AMIA Body Text"/>
    <w:basedOn w:val="Normal"/>
    <w:rsid w:val="003D5748"/>
    <w:pPr>
      <w:suppressAutoHyphens/>
      <w:spacing w:after="120"/>
      <w:jc w:val="both"/>
    </w:pPr>
  </w:style>
  <w:style w:type="paragraph" w:styleId="BodyTextIndent">
    <w:name w:val="Body Text Indent"/>
    <w:basedOn w:val="Normal"/>
    <w:link w:val="BodyTextIndentChar"/>
    <w:uiPriority w:val="99"/>
    <w:rsid w:val="001D3422"/>
    <w:pPr>
      <w:spacing w:line="480" w:lineRule="auto"/>
      <w:ind w:firstLine="720"/>
    </w:pPr>
    <w:rPr>
      <w:sz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323B0"/>
  </w:style>
  <w:style w:type="paragraph" w:styleId="BodyTextIndent2">
    <w:name w:val="Body Text Indent 2"/>
    <w:basedOn w:val="Normal"/>
    <w:link w:val="BodyTextIndent2Char"/>
    <w:uiPriority w:val="99"/>
    <w:rsid w:val="001D3422"/>
    <w:pPr>
      <w:spacing w:line="480" w:lineRule="auto"/>
      <w:ind w:firstLine="720"/>
    </w:pPr>
    <w:rPr>
      <w:b/>
      <w:sz w:val="24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323B0"/>
  </w:style>
  <w:style w:type="paragraph" w:styleId="BodyText3">
    <w:name w:val="Body Text 3"/>
    <w:basedOn w:val="Normal"/>
    <w:link w:val="BodyText3Char"/>
    <w:uiPriority w:val="99"/>
    <w:rsid w:val="001D3422"/>
    <w:rPr>
      <w:i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323B0"/>
    <w:rPr>
      <w:sz w:val="16"/>
      <w:szCs w:val="16"/>
    </w:rPr>
  </w:style>
  <w:style w:type="paragraph" w:styleId="List">
    <w:name w:val="List"/>
    <w:basedOn w:val="Normal"/>
    <w:uiPriority w:val="99"/>
    <w:rsid w:val="001D3422"/>
    <w:pPr>
      <w:ind w:left="360" w:hanging="360"/>
    </w:pPr>
  </w:style>
  <w:style w:type="paragraph" w:styleId="Footer">
    <w:name w:val="footer"/>
    <w:basedOn w:val="Normal"/>
    <w:link w:val="FooterChar"/>
    <w:uiPriority w:val="99"/>
    <w:rsid w:val="001D34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323B0"/>
  </w:style>
  <w:style w:type="character" w:styleId="PageNumber">
    <w:name w:val="page number"/>
    <w:basedOn w:val="DefaultParagraphFont"/>
    <w:uiPriority w:val="99"/>
    <w:rsid w:val="001D3422"/>
    <w:rPr>
      <w:rFonts w:cs="Times New Roman"/>
    </w:rPr>
  </w:style>
  <w:style w:type="paragraph" w:customStyle="1" w:styleId="AMIATitle">
    <w:name w:val="AMIA Title"/>
    <w:basedOn w:val="Normal"/>
    <w:next w:val="AMIAAuthors"/>
    <w:rsid w:val="003D5748"/>
    <w:pPr>
      <w:spacing w:after="280"/>
      <w:jc w:val="center"/>
    </w:pPr>
    <w:rPr>
      <w:b/>
      <w:sz w:val="28"/>
    </w:rPr>
  </w:style>
  <w:style w:type="paragraph" w:customStyle="1" w:styleId="AMIAAuthors">
    <w:name w:val="AMIA Authors"/>
    <w:basedOn w:val="Normal"/>
    <w:next w:val="AMIAAffiliations"/>
    <w:rsid w:val="00B547B7"/>
    <w:pPr>
      <w:jc w:val="center"/>
    </w:pPr>
    <w:rPr>
      <w:b/>
      <w:sz w:val="24"/>
    </w:rPr>
  </w:style>
  <w:style w:type="paragraph" w:customStyle="1" w:styleId="AMIAAffiliations">
    <w:name w:val="AMIA Affiliations"/>
    <w:basedOn w:val="Normal"/>
    <w:rsid w:val="00CD1CE4"/>
    <w:pPr>
      <w:spacing w:after="240"/>
      <w:jc w:val="center"/>
    </w:pPr>
    <w:rPr>
      <w:b/>
      <w:sz w:val="24"/>
    </w:rPr>
  </w:style>
  <w:style w:type="paragraph" w:customStyle="1" w:styleId="AMIAAbstract">
    <w:name w:val="AMIA Abstract"/>
    <w:basedOn w:val="Normal"/>
    <w:rsid w:val="00885900"/>
    <w:pPr>
      <w:spacing w:after="120"/>
      <w:jc w:val="both"/>
    </w:pPr>
    <w:rPr>
      <w:i/>
    </w:rPr>
  </w:style>
  <w:style w:type="paragraph" w:customStyle="1" w:styleId="AMIAHeading">
    <w:name w:val="AMIA Heading"/>
    <w:basedOn w:val="Normal"/>
    <w:rsid w:val="00BE54EA"/>
    <w:pPr>
      <w:keepNext/>
      <w:spacing w:before="120" w:after="120"/>
      <w:jc w:val="both"/>
      <w:outlineLvl w:val="0"/>
    </w:pPr>
    <w:rPr>
      <w:b/>
    </w:rPr>
  </w:style>
  <w:style w:type="paragraph" w:customStyle="1" w:styleId="AMIASuperscript">
    <w:name w:val="AMIA Superscript"/>
    <w:basedOn w:val="Normal"/>
    <w:link w:val="AMIASuperscriptChar"/>
    <w:rsid w:val="00DC4B18"/>
    <w:rPr>
      <w:sz w:val="16"/>
      <w:vertAlign w:val="superscript"/>
    </w:rPr>
  </w:style>
  <w:style w:type="paragraph" w:customStyle="1" w:styleId="AMIAAbstractHeading">
    <w:name w:val="AMIA Abstract Heading"/>
    <w:basedOn w:val="AMIAHeading"/>
    <w:rsid w:val="00BE54EA"/>
    <w:pPr>
      <w:spacing w:before="0"/>
    </w:pPr>
  </w:style>
  <w:style w:type="paragraph" w:customStyle="1" w:styleId="AMIAReferenceHeading">
    <w:name w:val="AMIA Reference Heading"/>
    <w:basedOn w:val="AMIAHeading"/>
    <w:rsid w:val="00885900"/>
    <w:pPr>
      <w:jc w:val="center"/>
    </w:pPr>
  </w:style>
  <w:style w:type="paragraph" w:customStyle="1" w:styleId="AMIAReference">
    <w:name w:val="AMIA Reference"/>
    <w:basedOn w:val="Normal"/>
    <w:rsid w:val="00726B30"/>
    <w:pPr>
      <w:numPr>
        <w:numId w:val="1"/>
      </w:numPr>
      <w:jc w:val="both"/>
    </w:pPr>
  </w:style>
  <w:style w:type="character" w:customStyle="1" w:styleId="AMIASuperscriptChar">
    <w:name w:val="AMIA Superscript Char"/>
    <w:basedOn w:val="DefaultParagraphFont"/>
    <w:link w:val="AMIASuperscript"/>
    <w:locked/>
    <w:rsid w:val="00590340"/>
    <w:rPr>
      <w:rFonts w:cs="Times New Roman"/>
      <w:sz w:val="16"/>
      <w:vertAlign w:val="superscript"/>
      <w:lang w:val="en-US" w:eastAsia="en-US" w:bidi="ar-SA"/>
    </w:rPr>
  </w:style>
  <w:style w:type="paragraph" w:styleId="Header">
    <w:name w:val="header"/>
    <w:basedOn w:val="Normal"/>
    <w:link w:val="HeaderChar"/>
    <w:uiPriority w:val="99"/>
    <w:rsid w:val="008E6278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23B0"/>
  </w:style>
  <w:style w:type="paragraph" w:styleId="BalloonText">
    <w:name w:val="Balloon Text"/>
    <w:basedOn w:val="Normal"/>
    <w:link w:val="BalloonTextChar"/>
    <w:rsid w:val="006A295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A295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F17F2E"/>
    <w:rPr>
      <w:sz w:val="16"/>
      <w:szCs w:val="16"/>
    </w:rPr>
  </w:style>
  <w:style w:type="paragraph" w:styleId="CommentText">
    <w:name w:val="annotation text"/>
    <w:basedOn w:val="Normal"/>
    <w:link w:val="CommentTextChar"/>
    <w:rsid w:val="00F17F2E"/>
  </w:style>
  <w:style w:type="character" w:customStyle="1" w:styleId="CommentTextChar">
    <w:name w:val="Comment Text Char"/>
    <w:basedOn w:val="DefaultParagraphFont"/>
    <w:link w:val="CommentText"/>
    <w:rsid w:val="00F17F2E"/>
  </w:style>
  <w:style w:type="paragraph" w:styleId="CommentSubject">
    <w:name w:val="annotation subject"/>
    <w:basedOn w:val="CommentText"/>
    <w:next w:val="CommentText"/>
    <w:link w:val="CommentSubjectChar"/>
    <w:rsid w:val="00F17F2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17F2E"/>
    <w:rPr>
      <w:b/>
      <w:bCs/>
    </w:rPr>
  </w:style>
  <w:style w:type="table" w:styleId="TableGrid">
    <w:name w:val="Table Grid"/>
    <w:basedOn w:val="TableNormal"/>
    <w:rsid w:val="00C43C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nhideWhenUsed/>
    <w:rsid w:val="00844C9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C9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D4D26"/>
  </w:style>
  <w:style w:type="character" w:customStyle="1" w:styleId="eop">
    <w:name w:val="eop"/>
    <w:basedOn w:val="DefaultParagraphFont"/>
    <w:rsid w:val="00ED4D26"/>
  </w:style>
  <w:style w:type="paragraph" w:styleId="Revision">
    <w:name w:val="Revision"/>
    <w:hidden/>
    <w:uiPriority w:val="99"/>
    <w:semiHidden/>
    <w:rsid w:val="00F014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325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0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efe2cbd01aeb4888" Type="http://schemas.microsoft.com/office/2019/09/relationships/intelligence" Target="intelligence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x.doi.org/10.1093/sleep/zsz180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eff\Local%20Settings\Temporary%20Internet%20Files\OLKDA\AMIA%20Submiss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BB10EB8B05FC24D8B698C5FEAFD060A" ma:contentTypeVersion="8" ma:contentTypeDescription="Create a new document." ma:contentTypeScope="" ma:versionID="1cc31f3725fb2c84e6406a7c0d8d72fd">
  <xsd:schema xmlns:xsd="http://www.w3.org/2001/XMLSchema" xmlns:xs="http://www.w3.org/2001/XMLSchema" xmlns:p="http://schemas.microsoft.com/office/2006/metadata/properties" xmlns:ns3="d2d555bf-fdca-40a6-ab5d-1482e89a41a4" xmlns:ns4="670208dc-3009-41fc-a10a-20f855c79840" targetNamespace="http://schemas.microsoft.com/office/2006/metadata/properties" ma:root="true" ma:fieldsID="1a9ac3069ab967fb1df545c6bea13a0e" ns3:_="" ns4:_="">
    <xsd:import namespace="d2d555bf-fdca-40a6-ab5d-1482e89a41a4"/>
    <xsd:import namespace="670208dc-3009-41fc-a10a-20f855c7984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2d555bf-fdca-40a6-ab5d-1482e89a41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0208dc-3009-41fc-a10a-20f855c7984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7481221-4BBC-49E1-8321-91AE219597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CA0D88B-3F1A-4E99-93F6-2D47B87E9C5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AAA2EAC4-520E-44AC-A81A-2A4618C5C2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2d555bf-fdca-40a6-ab5d-1482e89a41a4"/>
    <ds:schemaRef ds:uri="670208dc-3009-41fc-a10a-20f855c7984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48125EA-8FA1-4F6E-ABB7-7C78CC536010}">
  <ds:schemaRefs>
    <ds:schemaRef ds:uri="http://www.w3.org/XML/1998/namespace"/>
    <ds:schemaRef ds:uri="http://schemas.microsoft.com/office/infopath/2007/PartnerControls"/>
    <ds:schemaRef ds:uri="http://purl.org/dc/dcmitype/"/>
    <ds:schemaRef ds:uri="http://schemas.microsoft.com/office/2006/documentManagement/types"/>
    <ds:schemaRef ds:uri="http://schemas.openxmlformats.org/package/2006/metadata/core-properties"/>
    <ds:schemaRef ds:uri="d2d555bf-fdca-40a6-ab5d-1482e89a41a4"/>
    <ds:schemaRef ds:uri="http://purl.org/dc/elements/1.1/"/>
    <ds:schemaRef ds:uri="http://purl.org/dc/terms/"/>
    <ds:schemaRef ds:uri="670208dc-3009-41fc-a10a-20f855c79840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AMIA Submission template.dot</Template>
  <TotalTime>8762</TotalTime>
  <Pages>1</Pages>
  <Words>2324</Words>
  <Characters>13249</Characters>
  <Application>Microsoft Office Word</Application>
  <DocSecurity>4</DocSecurity>
  <Lines>110</Lines>
  <Paragraphs>31</Paragraphs>
  <ScaleCrop>false</ScaleCrop>
  <Company>Partners HealthCare System, Inc.</Company>
  <LinksUpToDate>false</LinksUpToDate>
  <CharactersWithSpaces>15542</CharactersWithSpaces>
  <SharedDoc>false</SharedDoc>
  <HLinks>
    <vt:vector size="6" baseType="variant">
      <vt:variant>
        <vt:i4>4063286</vt:i4>
      </vt:variant>
      <vt:variant>
        <vt:i4>0</vt:i4>
      </vt:variant>
      <vt:variant>
        <vt:i4>0</vt:i4>
      </vt:variant>
      <vt:variant>
        <vt:i4>5</vt:i4>
      </vt:variant>
      <vt:variant>
        <vt:lpwstr>http://dx.doi.org/10.1093/sleep/zsz180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 of the Article</dc:title>
  <dc:subject/>
  <dc:creator>Jeff Williamson</dc:creator>
  <cp:keywords/>
  <cp:lastModifiedBy>Butchers, An T</cp:lastModifiedBy>
  <cp:revision>1723</cp:revision>
  <cp:lastPrinted>2021-04-19T08:47:00Z</cp:lastPrinted>
  <dcterms:created xsi:type="dcterms:W3CDTF">2021-03-10T11:52:00Z</dcterms:created>
  <dcterms:modified xsi:type="dcterms:W3CDTF">2021-04-19T08:57:00Z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0x0101003BB10EB8B05FC24D8B698C5FEAFD060A</vt:lpwstr>
  </property>
</Properties>
</file>